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25D06" w14:textId="56916AFC" w:rsidR="001809D5" w:rsidRPr="001809D5" w:rsidRDefault="001809D5" w:rsidP="00A34676">
      <w:pPr>
        <w:pStyle w:val="scetion"/>
        <w:rPr>
          <w:rFonts w:ascii="Arial" w:hAnsi="Arial"/>
          <w:sz w:val="15"/>
          <w:szCs w:val="15"/>
        </w:rPr>
      </w:pPr>
      <w:r w:rsidRPr="001809D5">
        <w:rPr>
          <w:rFonts w:ascii="Arial" w:hAnsi="Arial"/>
          <w:sz w:val="15"/>
          <w:szCs w:val="15"/>
        </w:rPr>
        <w:t>EN</w:t>
      </w:r>
    </w:p>
    <w:p w14:paraId="0CF67A90" w14:textId="77777777" w:rsidR="001809D5" w:rsidRPr="00FB1E73" w:rsidRDefault="001809D5" w:rsidP="001809D5">
      <w:pPr>
        <w:pStyle w:val="NotesHeading"/>
      </w:pPr>
      <w:r w:rsidRPr="00A34676">
        <w:rPr>
          <w:rFonts w:ascii="Source Sans Pro" w:hAnsi="Source Sans Pro"/>
        </w:rPr>
        <w:t>D</w:t>
      </w:r>
      <w:r w:rsidRPr="00A34676">
        <w:rPr>
          <w:rFonts w:ascii="Source Sans Pro" w:hAnsi="Source Sans Pro" w:hint="eastAsia"/>
        </w:rPr>
        <w:t>isclaimer and Safety Warning</w:t>
      </w:r>
      <w:r w:rsidRPr="00A34676">
        <w:rPr>
          <w:rFonts w:ascii="Source Sans Pro" w:hAnsi="Source Sans Pro"/>
        </w:rPr>
        <w:t>s</w:t>
      </w:r>
    </w:p>
    <w:p w14:paraId="66C8A8C6" w14:textId="77777777" w:rsidR="001809D5" w:rsidRPr="00FB1E73" w:rsidRDefault="001809D5" w:rsidP="001809D5">
      <w:pPr>
        <w:pStyle w:val="aff"/>
        <w:rPr>
          <w:sz w:val="10"/>
        </w:rPr>
      </w:pPr>
      <w:r w:rsidRPr="00FB1E73">
        <w:rPr>
          <w:sz w:val="10"/>
        </w:rPr>
        <w:t>Copyright Statement</w:t>
      </w:r>
    </w:p>
    <w:p w14:paraId="3AFF9231" w14:textId="77777777" w:rsidR="001809D5" w:rsidRPr="00FB1E73" w:rsidRDefault="001809D5" w:rsidP="001809D5">
      <w:pPr>
        <w:pStyle w:val="20190"/>
        <w:rPr>
          <w:sz w:val="8"/>
        </w:rPr>
      </w:pPr>
      <w:r w:rsidRPr="00FB1E73">
        <w:rPr>
          <w:sz w:val="8"/>
        </w:rPr>
        <w:t>No part of this manual may be copied, reproduced, translated or distributed in any form or by any means without prior consent in writing from our company (referred to as us hereafter).</w:t>
      </w:r>
    </w:p>
    <w:p w14:paraId="7998289B" w14:textId="77777777" w:rsidR="001809D5" w:rsidRPr="00FB1E73" w:rsidRDefault="001809D5" w:rsidP="001809D5">
      <w:pPr>
        <w:pStyle w:val="20190"/>
        <w:rPr>
          <w:sz w:val="8"/>
        </w:rPr>
      </w:pPr>
      <w:r w:rsidRPr="00FB1E73">
        <w:rPr>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214F6849" w14:textId="77777777" w:rsidR="001809D5" w:rsidRPr="001809D5" w:rsidRDefault="001809D5" w:rsidP="00A34676">
      <w:pPr>
        <w:pStyle w:val="scetion"/>
        <w:rPr>
          <w:sz w:val="10"/>
        </w:rPr>
      </w:pPr>
    </w:p>
    <w:p w14:paraId="7D761ED8" w14:textId="54B79156" w:rsidR="00A34676" w:rsidRPr="00FB1E73" w:rsidRDefault="00A34676" w:rsidP="00A34676">
      <w:pPr>
        <w:pStyle w:val="scetion"/>
        <w:rPr>
          <w:sz w:val="10"/>
        </w:rPr>
      </w:pPr>
      <w:r w:rsidRPr="00FB1E73">
        <w:rPr>
          <w:sz w:val="10"/>
        </w:rPr>
        <w:t>Regulatory Compliance</w:t>
      </w:r>
    </w:p>
    <w:p w14:paraId="378A33BD" w14:textId="77777777" w:rsidR="00A34676" w:rsidRPr="00FB1E73" w:rsidRDefault="00A34676" w:rsidP="00A34676">
      <w:pPr>
        <w:pStyle w:val="20190"/>
        <w:rPr>
          <w:b/>
          <w:bCs/>
          <w:sz w:val="8"/>
        </w:rPr>
      </w:pPr>
      <w:r w:rsidRPr="00FB1E73">
        <w:rPr>
          <w:b/>
          <w:bCs/>
          <w:sz w:val="8"/>
        </w:rPr>
        <w:t>FCC Statements</w:t>
      </w:r>
    </w:p>
    <w:p w14:paraId="4BEFA975" w14:textId="77777777" w:rsidR="00A34676" w:rsidRDefault="00A34676" w:rsidP="00A34676">
      <w:pPr>
        <w:pStyle w:val="20190"/>
        <w:rPr>
          <w:sz w:val="8"/>
        </w:rPr>
      </w:pPr>
      <w:r w:rsidRPr="00FB1E73">
        <w:rPr>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734C36C6" w14:textId="77777777" w:rsidR="00397BF3" w:rsidRDefault="00397BF3" w:rsidP="00397BF3">
      <w:pPr>
        <w:pStyle w:val="20190"/>
        <w:rPr>
          <w:color w:val="FF0000"/>
          <w:sz w:val="8"/>
        </w:rPr>
      </w:pPr>
      <w:r>
        <w:rPr>
          <w:sz w:val="8"/>
        </w:rPr>
        <w:t>Visit</w:t>
      </w:r>
      <w:r>
        <w:rPr>
          <w:color w:val="FF0000"/>
          <w:sz w:val="8"/>
        </w:rPr>
        <w:t xml:space="preserve"> </w:t>
      </w:r>
      <w:r>
        <w:rPr>
          <w:color w:val="000000" w:themeColor="text1"/>
          <w:sz w:val="8"/>
        </w:rPr>
        <w:t>https://XXXXXXXXXX</w:t>
      </w:r>
    </w:p>
    <w:p w14:paraId="20328F07" w14:textId="77777777" w:rsidR="00A34676" w:rsidRPr="00FB1E73" w:rsidRDefault="00A34676" w:rsidP="00A34676">
      <w:pPr>
        <w:pStyle w:val="20190"/>
        <w:rPr>
          <w:sz w:val="8"/>
        </w:rPr>
      </w:pPr>
      <w:r w:rsidRPr="00FB1E73">
        <w:rPr>
          <w:b/>
          <w:sz w:val="8"/>
        </w:rPr>
        <w:t xml:space="preserve">Caution: </w:t>
      </w:r>
      <w:r w:rsidRPr="00FB1E73">
        <w:rPr>
          <w:sz w:val="8"/>
        </w:rPr>
        <w:t>The user is cautioned that changes or modifications not expressly approved by the party responsible for compliance could void the user's authority to operate the equipment.</w:t>
      </w:r>
    </w:p>
    <w:p w14:paraId="4EA5C1EE" w14:textId="77777777" w:rsidR="00A34676" w:rsidRPr="00FB1E73" w:rsidRDefault="00A34676" w:rsidP="00A34676">
      <w:pPr>
        <w:pStyle w:val="20190"/>
        <w:rPr>
          <w:sz w:val="8"/>
        </w:rPr>
      </w:pPr>
      <w:r w:rsidRPr="00FB1E73">
        <w:rPr>
          <w:b/>
          <w:sz w:val="8"/>
        </w:rPr>
        <w:t xml:space="preserve">NOTE: </w:t>
      </w:r>
      <w:r w:rsidRPr="00FB1E73">
        <w:rPr>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80D9EC1" w14:textId="77777777" w:rsidR="00A34676" w:rsidRPr="00FB1E73" w:rsidRDefault="00A34676" w:rsidP="00A34676">
      <w:pPr>
        <w:pStyle w:val="20190"/>
        <w:rPr>
          <w:sz w:val="8"/>
        </w:rPr>
      </w:pPr>
      <w:r w:rsidRPr="00FB1E73">
        <w:rPr>
          <w:rFonts w:hint="eastAsia"/>
          <w:sz w:val="8"/>
        </w:rPr>
        <w:t>—</w:t>
      </w:r>
      <w:r w:rsidRPr="00FB1E73">
        <w:rPr>
          <w:sz w:val="8"/>
        </w:rPr>
        <w:t>Reorient or relocate the receiving antenna.</w:t>
      </w:r>
    </w:p>
    <w:p w14:paraId="4D901D0B" w14:textId="77777777" w:rsidR="00A34676" w:rsidRPr="00FB1E73" w:rsidRDefault="00A34676" w:rsidP="00A34676">
      <w:pPr>
        <w:pStyle w:val="20190"/>
        <w:rPr>
          <w:sz w:val="8"/>
        </w:rPr>
      </w:pPr>
      <w:r w:rsidRPr="00FB1E73">
        <w:rPr>
          <w:rFonts w:hint="eastAsia"/>
          <w:sz w:val="8"/>
        </w:rPr>
        <w:t>—</w:t>
      </w:r>
      <w:r w:rsidRPr="00FB1E73">
        <w:rPr>
          <w:sz w:val="8"/>
        </w:rPr>
        <w:t>Increase the separation between the equipment and receiver.</w:t>
      </w:r>
    </w:p>
    <w:p w14:paraId="2CB6FB0D" w14:textId="77777777" w:rsidR="00A34676" w:rsidRPr="00FB1E73" w:rsidRDefault="00A34676" w:rsidP="00A34676">
      <w:pPr>
        <w:pStyle w:val="20190"/>
        <w:rPr>
          <w:sz w:val="8"/>
        </w:rPr>
      </w:pPr>
      <w:r w:rsidRPr="00FB1E73">
        <w:rPr>
          <w:rFonts w:hint="eastAsia"/>
          <w:sz w:val="8"/>
        </w:rPr>
        <w:t>—</w:t>
      </w:r>
      <w:r w:rsidRPr="00FB1E73">
        <w:rPr>
          <w:sz w:val="8"/>
        </w:rPr>
        <w:t>Connect the equipment into an outlet on a circuit different from that to which the receiver is connected.</w:t>
      </w:r>
    </w:p>
    <w:p w14:paraId="02C9E337" w14:textId="77777777" w:rsidR="00A34676" w:rsidRPr="00FB1E73" w:rsidRDefault="00A34676" w:rsidP="00A34676">
      <w:pPr>
        <w:pStyle w:val="20190"/>
        <w:rPr>
          <w:sz w:val="8"/>
        </w:rPr>
      </w:pPr>
      <w:r w:rsidRPr="00FB1E73">
        <w:rPr>
          <w:rFonts w:hint="eastAsia"/>
          <w:sz w:val="8"/>
        </w:rPr>
        <w:t>—</w:t>
      </w:r>
      <w:r w:rsidRPr="00FB1E73">
        <w:rPr>
          <w:sz w:val="8"/>
        </w:rPr>
        <w:t>Consult the dealer or an experienced radio/TV technician for help.</w:t>
      </w:r>
    </w:p>
    <w:p w14:paraId="161E5F05" w14:textId="77777777" w:rsidR="00A34676" w:rsidRPr="00FB1E73" w:rsidRDefault="00A34676" w:rsidP="00A34676">
      <w:pPr>
        <w:pStyle w:val="20190"/>
        <w:rPr>
          <w:sz w:val="8"/>
        </w:rPr>
      </w:pPr>
      <w:r w:rsidRPr="00FB1E73">
        <w:rPr>
          <w:sz w:val="8"/>
        </w:rPr>
        <w:t>This equipment complies with FCC radiation exposure limits set forth for an uncontrolled environment. This equipment should be installed and operated with a minimum distance of 20cm between the radiator and any part of your body.</w:t>
      </w:r>
    </w:p>
    <w:p w14:paraId="78D94970" w14:textId="77777777" w:rsidR="00A34676" w:rsidRPr="00E37E5E" w:rsidRDefault="00A34676" w:rsidP="00A34676">
      <w:pPr>
        <w:pStyle w:val="20190"/>
        <w:ind w:left="0" w:firstLineChars="100" w:firstLine="80"/>
        <w:rPr>
          <w:b/>
          <w:bCs/>
          <w:sz w:val="8"/>
        </w:rPr>
      </w:pPr>
      <w:r w:rsidRPr="00E37E5E">
        <w:rPr>
          <w:rFonts w:hint="eastAsia"/>
          <w:b/>
          <w:bCs/>
          <w:sz w:val="8"/>
        </w:rPr>
        <w:t>I</w:t>
      </w:r>
      <w:r w:rsidRPr="00E37E5E">
        <w:rPr>
          <w:b/>
          <w:bCs/>
          <w:sz w:val="8"/>
        </w:rPr>
        <w:t>C S</w:t>
      </w:r>
      <w:r w:rsidRPr="00E37E5E">
        <w:rPr>
          <w:rFonts w:hint="eastAsia"/>
          <w:b/>
          <w:bCs/>
          <w:sz w:val="8"/>
        </w:rPr>
        <w:t>tatement</w:t>
      </w:r>
    </w:p>
    <w:p w14:paraId="42E3542F" w14:textId="77777777" w:rsidR="00A34676" w:rsidRPr="00FB1E73" w:rsidRDefault="00A34676" w:rsidP="00A34676">
      <w:pPr>
        <w:pStyle w:val="20190"/>
        <w:ind w:leftChars="100" w:left="100"/>
        <w:rPr>
          <w:sz w:val="8"/>
        </w:rPr>
      </w:pPr>
      <w:r w:rsidRPr="00FB1E73">
        <w:rPr>
          <w:sz w:val="8"/>
        </w:rPr>
        <w:t>This device complies with Innovation, Science and Economic Development Canada licence-exempt RSS standard(s). Operation is subject to</w:t>
      </w:r>
      <w:r w:rsidRPr="00FB1E73">
        <w:rPr>
          <w:rFonts w:hint="eastAsia"/>
          <w:sz w:val="8"/>
        </w:rPr>
        <w:t xml:space="preserve"> </w:t>
      </w:r>
      <w:r w:rsidRPr="00FB1E73">
        <w:rPr>
          <w:sz w:val="8"/>
        </w:rPr>
        <w:t>the following two conditions: (1) this device may not cause interference, and (2) this device must accept any interference, including</w:t>
      </w:r>
      <w:r w:rsidRPr="00FB1E73">
        <w:rPr>
          <w:rFonts w:hint="eastAsia"/>
          <w:sz w:val="8"/>
        </w:rPr>
        <w:t xml:space="preserve"> </w:t>
      </w:r>
      <w:r w:rsidRPr="00FB1E73">
        <w:rPr>
          <w:sz w:val="8"/>
        </w:rPr>
        <w:t>interference that may cause undesired operation of the device.</w:t>
      </w:r>
    </w:p>
    <w:p w14:paraId="26216AB7" w14:textId="77777777" w:rsidR="00A34676" w:rsidRPr="00FB1E73" w:rsidRDefault="00A34676" w:rsidP="00A34676">
      <w:pPr>
        <w:pStyle w:val="20190"/>
        <w:ind w:leftChars="100" w:left="100"/>
        <w:rPr>
          <w:sz w:val="8"/>
        </w:rPr>
      </w:pPr>
      <w:r w:rsidRPr="00FB1E73">
        <w:rPr>
          <w:sz w:val="8"/>
        </w:rPr>
        <w:t>Le présent appareil est conforme aux CNR d'Innovation, Sciences et Dé-veloppement économique Canada applicables aux appareils radio</w:t>
      </w:r>
      <w:r w:rsidRPr="00FB1E73">
        <w:rPr>
          <w:rFonts w:hint="eastAsia"/>
          <w:sz w:val="8"/>
        </w:rPr>
        <w:t xml:space="preserve"> </w:t>
      </w:r>
      <w:r w:rsidRPr="00FB1E73">
        <w:rPr>
          <w:sz w:val="8"/>
        </w:rPr>
        <w:t>exempts de licence. L'exploitation est autorisée aux deux conditions suivantes : (1) l'appareil ne doit pas produire de brouillage, et (2)</w:t>
      </w:r>
      <w:r w:rsidRPr="00FB1E73">
        <w:rPr>
          <w:rFonts w:hint="eastAsia"/>
          <w:sz w:val="8"/>
        </w:rPr>
        <w:t xml:space="preserve"> </w:t>
      </w:r>
      <w:r w:rsidRPr="00FB1E73">
        <w:rPr>
          <w:sz w:val="8"/>
        </w:rPr>
        <w:t>l'utilisateur de l'appareil doit accepter tout brouillage radioélectrique subi, même si le brouillage est susceptible d'en compromettre le</w:t>
      </w:r>
      <w:r w:rsidRPr="00FB1E73">
        <w:rPr>
          <w:rFonts w:hint="eastAsia"/>
          <w:sz w:val="8"/>
        </w:rPr>
        <w:t xml:space="preserve"> </w:t>
      </w:r>
      <w:r w:rsidRPr="00FB1E73">
        <w:rPr>
          <w:sz w:val="8"/>
        </w:rPr>
        <w:t>fonctionnement.</w:t>
      </w:r>
    </w:p>
    <w:p w14:paraId="6B07A793" w14:textId="77777777" w:rsidR="00A34676" w:rsidRPr="00FB1E73" w:rsidRDefault="00A34676" w:rsidP="00A34676">
      <w:pPr>
        <w:pStyle w:val="20190"/>
        <w:ind w:leftChars="100" w:left="100"/>
        <w:rPr>
          <w:sz w:val="8"/>
        </w:rPr>
      </w:pPr>
      <w:r w:rsidRPr="00FB1E73">
        <w:rPr>
          <w:sz w:val="8"/>
        </w:rPr>
        <w:t>This equipment complies with IC RSS-102 radiation exposure limits set forth for an uncontrolled environment. This equipment should be</w:t>
      </w:r>
      <w:r w:rsidRPr="00FB1E73">
        <w:rPr>
          <w:rFonts w:hint="eastAsia"/>
          <w:sz w:val="8"/>
        </w:rPr>
        <w:t xml:space="preserve"> </w:t>
      </w:r>
      <w:r w:rsidRPr="00FB1E73">
        <w:rPr>
          <w:sz w:val="8"/>
        </w:rPr>
        <w:t>installed and operated with minimum distance 20cm between the radiator &amp; your body.</w:t>
      </w:r>
    </w:p>
    <w:p w14:paraId="1FB49BFB" w14:textId="77777777" w:rsidR="00A34676" w:rsidRPr="00FB1E73" w:rsidRDefault="00A34676" w:rsidP="00A34676">
      <w:pPr>
        <w:pStyle w:val="20190"/>
        <w:ind w:leftChars="100" w:left="100"/>
        <w:rPr>
          <w:sz w:val="8"/>
        </w:rPr>
      </w:pPr>
      <w:r w:rsidRPr="00FB1E73">
        <w:rPr>
          <w:sz w:val="8"/>
        </w:rPr>
        <w:t>Cet équipement est conforme aux limitedevraits d'exposition aux rayonnements CNR-102 établies pour un environnement non contrôlé.</w:t>
      </w:r>
    </w:p>
    <w:p w14:paraId="48B4372B" w14:textId="49312467" w:rsidR="00A34676" w:rsidRPr="00A34676" w:rsidRDefault="00A34676" w:rsidP="00A34676">
      <w:pPr>
        <w:pStyle w:val="20190"/>
        <w:ind w:leftChars="100" w:left="100"/>
        <w:rPr>
          <w:sz w:val="8"/>
        </w:rPr>
      </w:pPr>
      <w:r w:rsidRPr="00FB1E73">
        <w:rPr>
          <w:sz w:val="8"/>
        </w:rPr>
        <w:t>Cet équipement doit être installé et utilisé avec une distance minimale de 20 cm entre le radiateur et votre corps.</w:t>
      </w:r>
    </w:p>
    <w:p w14:paraId="38864C04" w14:textId="77777777" w:rsidR="001809D5" w:rsidRDefault="001809D5" w:rsidP="00621B16">
      <w:pPr>
        <w:pStyle w:val="scetion"/>
        <w:ind w:leftChars="50" w:left="50"/>
        <w:rPr>
          <w:rFonts w:ascii="Source Sans Pro" w:hAnsi="Source Sans Pro"/>
          <w:sz w:val="10"/>
        </w:rPr>
      </w:pPr>
    </w:p>
    <w:p w14:paraId="265047D0" w14:textId="1A5D8468" w:rsidR="001809D5" w:rsidRDefault="001809D5" w:rsidP="00621B16">
      <w:pPr>
        <w:pStyle w:val="scetion"/>
        <w:ind w:leftChars="50" w:left="50"/>
        <w:rPr>
          <w:rFonts w:ascii="Arial" w:hAnsi="Arial"/>
          <w:sz w:val="15"/>
          <w:szCs w:val="15"/>
        </w:rPr>
      </w:pPr>
      <w:r w:rsidRPr="001809D5">
        <w:rPr>
          <w:rFonts w:ascii="Arial" w:hAnsi="Arial"/>
          <w:sz w:val="15"/>
          <w:szCs w:val="15"/>
        </w:rPr>
        <w:t>ES</w:t>
      </w:r>
    </w:p>
    <w:p w14:paraId="41F4C5DE" w14:textId="77777777" w:rsidR="001809D5" w:rsidRPr="007642DB" w:rsidRDefault="001809D5" w:rsidP="001809D5">
      <w:pPr>
        <w:pStyle w:val="NotesHeading"/>
        <w:rPr>
          <w:rFonts w:ascii="Source Sans Pro" w:hAnsi="Source Sans Pro"/>
        </w:rPr>
      </w:pPr>
      <w:r w:rsidRPr="007642DB">
        <w:rPr>
          <w:rFonts w:ascii="Source Sans Pro" w:hAnsi="Source Sans Pro"/>
        </w:rPr>
        <w:t>Descargo de responsabilidad y advertencias de seguridad</w:t>
      </w:r>
    </w:p>
    <w:p w14:paraId="6657AC57" w14:textId="77777777" w:rsidR="001809D5" w:rsidRPr="007642DB" w:rsidRDefault="001809D5" w:rsidP="001809D5">
      <w:pPr>
        <w:pStyle w:val="aff"/>
        <w:ind w:leftChars="50" w:left="50"/>
        <w:rPr>
          <w:rFonts w:ascii="Source Sans Pro" w:hAnsi="Source Sans Pro"/>
          <w:sz w:val="10"/>
        </w:rPr>
      </w:pPr>
      <w:r w:rsidRPr="007642DB">
        <w:rPr>
          <w:rFonts w:ascii="Source Sans Pro" w:hAnsi="Source Sans Pro"/>
          <w:sz w:val="10"/>
        </w:rPr>
        <w:t>Declaración de derechos de autor</w:t>
      </w:r>
    </w:p>
    <w:p w14:paraId="4C7B6583" w14:textId="77777777" w:rsidR="001809D5" w:rsidRPr="007642DB" w:rsidRDefault="001809D5" w:rsidP="001809D5">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34F23F9D" w14:textId="77777777" w:rsidR="001809D5" w:rsidRPr="007642DB" w:rsidRDefault="001809D5" w:rsidP="001809D5">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10AD4175" w14:textId="77777777" w:rsidR="001809D5" w:rsidRPr="001809D5" w:rsidRDefault="001809D5" w:rsidP="00621B16">
      <w:pPr>
        <w:pStyle w:val="scetion"/>
        <w:ind w:leftChars="50" w:left="50"/>
        <w:rPr>
          <w:rFonts w:ascii="Arial" w:hAnsi="Arial"/>
          <w:sz w:val="15"/>
          <w:szCs w:val="15"/>
        </w:rPr>
      </w:pPr>
    </w:p>
    <w:p w14:paraId="5C08CDD9" w14:textId="131EF957" w:rsidR="00621B16" w:rsidRPr="007642DB" w:rsidRDefault="00621B16" w:rsidP="00621B16">
      <w:pPr>
        <w:pStyle w:val="scetion"/>
        <w:ind w:leftChars="50" w:left="50"/>
        <w:rPr>
          <w:rFonts w:ascii="Source Sans Pro" w:hAnsi="Source Sans Pro"/>
          <w:sz w:val="10"/>
        </w:rPr>
      </w:pPr>
      <w:r w:rsidRPr="007642DB">
        <w:rPr>
          <w:rFonts w:ascii="Source Sans Pro" w:hAnsi="Source Sans Pro"/>
          <w:sz w:val="10"/>
        </w:rPr>
        <w:t>Cumplimiento de la normativa</w:t>
      </w:r>
    </w:p>
    <w:p w14:paraId="58CDE276" w14:textId="77777777" w:rsidR="00621B16" w:rsidRPr="007642DB" w:rsidRDefault="00621B16" w:rsidP="00621B16">
      <w:pPr>
        <w:pStyle w:val="20190"/>
        <w:ind w:leftChars="70" w:left="70"/>
        <w:rPr>
          <w:rFonts w:ascii="Source Sans Pro" w:hAnsi="Source Sans Pro"/>
          <w:b/>
          <w:bCs/>
          <w:sz w:val="8"/>
        </w:rPr>
      </w:pPr>
      <w:r w:rsidRPr="007642DB">
        <w:rPr>
          <w:rFonts w:ascii="Source Sans Pro" w:hAnsi="Source Sans Pro"/>
          <w:b/>
          <w:sz w:val="8"/>
        </w:rPr>
        <w:t>Declaración FCC</w:t>
      </w:r>
    </w:p>
    <w:p w14:paraId="6D75A088"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0CB7F14E" w14:textId="77777777" w:rsidR="00397BF3" w:rsidRDefault="00397BF3" w:rsidP="00397BF3">
      <w:pPr>
        <w:pStyle w:val="20190"/>
        <w:rPr>
          <w:color w:val="FF0000"/>
          <w:sz w:val="8"/>
        </w:rPr>
      </w:pPr>
      <w:r>
        <w:rPr>
          <w:sz w:val="8"/>
        </w:rPr>
        <w:t>Visit</w:t>
      </w:r>
      <w:r>
        <w:rPr>
          <w:color w:val="FF0000"/>
          <w:sz w:val="8"/>
        </w:rPr>
        <w:t xml:space="preserve"> </w:t>
      </w:r>
      <w:r>
        <w:rPr>
          <w:color w:val="000000" w:themeColor="text1"/>
          <w:sz w:val="8"/>
        </w:rPr>
        <w:t>https://XXXXXXXXXX</w:t>
      </w:r>
    </w:p>
    <w:p w14:paraId="1061EF3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lastRenderedPageBreak/>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18239B21"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2902FBA9"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727D3E7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49D30ED0"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40EC0D77"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3ACD6825"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660D4742" w14:textId="77777777" w:rsidR="00621B16" w:rsidRPr="007642DB" w:rsidRDefault="00621B16" w:rsidP="00621B16">
      <w:pPr>
        <w:pStyle w:val="20190"/>
        <w:rPr>
          <w:rFonts w:ascii="Source Sans Pro" w:hAnsi="Source Sans Pro"/>
          <w:b/>
          <w:sz w:val="8"/>
        </w:rPr>
      </w:pPr>
      <w:r w:rsidRPr="007642DB">
        <w:rPr>
          <w:rFonts w:ascii="Source Sans Pro" w:hAnsi="Source Sans Pro"/>
          <w:b/>
          <w:sz w:val="8"/>
        </w:rPr>
        <w:t>Declaración de IC</w:t>
      </w:r>
    </w:p>
    <w:p w14:paraId="2673A777"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3DEC36B4"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29FB7341"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2E81529D"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324B2E3F"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7F8234F6" w14:textId="77777777" w:rsidR="001809D5" w:rsidRDefault="001809D5" w:rsidP="002D0243">
      <w:pPr>
        <w:pStyle w:val="scetion"/>
        <w:ind w:leftChars="50" w:left="50"/>
        <w:rPr>
          <w:rFonts w:ascii="Source Sans Pro" w:hAnsi="Source Sans Pro"/>
          <w:sz w:val="10"/>
        </w:rPr>
      </w:pPr>
    </w:p>
    <w:p w14:paraId="6D78E6AD" w14:textId="149B720C" w:rsidR="001809D5" w:rsidRPr="001809D5" w:rsidRDefault="001809D5" w:rsidP="002D0243">
      <w:pPr>
        <w:pStyle w:val="scetion"/>
        <w:ind w:leftChars="50" w:left="50"/>
        <w:rPr>
          <w:rFonts w:ascii="Arial" w:hAnsi="Arial"/>
          <w:sz w:val="15"/>
          <w:szCs w:val="15"/>
        </w:rPr>
      </w:pPr>
      <w:r w:rsidRPr="001809D5">
        <w:rPr>
          <w:rFonts w:ascii="Arial" w:hAnsi="Arial"/>
          <w:sz w:val="15"/>
          <w:szCs w:val="15"/>
        </w:rPr>
        <w:t>FR</w:t>
      </w:r>
    </w:p>
    <w:p w14:paraId="44BC8EA0" w14:textId="77777777" w:rsidR="001809D5" w:rsidRPr="00DD79FE" w:rsidRDefault="001809D5" w:rsidP="001809D5">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10B87282" w14:textId="77777777" w:rsidR="001809D5" w:rsidRPr="000F1AC1" w:rsidRDefault="001809D5" w:rsidP="001809D5">
      <w:pPr>
        <w:pStyle w:val="aff"/>
        <w:ind w:leftChars="50" w:left="50"/>
        <w:rPr>
          <w:rFonts w:ascii="Source Sans Pro" w:hAnsi="Source Sans Pro"/>
          <w:sz w:val="10"/>
        </w:rPr>
      </w:pPr>
      <w:r w:rsidRPr="000F1AC1">
        <w:rPr>
          <w:rFonts w:ascii="Source Sans Pro" w:hAnsi="Source Sans Pro"/>
          <w:sz w:val="10"/>
        </w:rPr>
        <w:t>Déclaration relative aux droits d’auteur</w:t>
      </w:r>
    </w:p>
    <w:p w14:paraId="0F0DABAA" w14:textId="77777777" w:rsidR="001809D5" w:rsidRPr="000F1AC1" w:rsidRDefault="001809D5" w:rsidP="001809D5">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1A7F4258" w14:textId="77777777" w:rsidR="001809D5" w:rsidRPr="000F1AC1" w:rsidRDefault="001809D5" w:rsidP="001809D5">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0D8625C8" w14:textId="77777777" w:rsidR="001809D5" w:rsidRPr="001809D5" w:rsidRDefault="001809D5" w:rsidP="002D0243">
      <w:pPr>
        <w:pStyle w:val="scetion"/>
        <w:ind w:leftChars="50" w:left="50"/>
        <w:rPr>
          <w:rFonts w:ascii="Source Sans Pro" w:hAnsi="Source Sans Pro"/>
          <w:sz w:val="10"/>
        </w:rPr>
      </w:pPr>
    </w:p>
    <w:p w14:paraId="6A960C37" w14:textId="5236707C" w:rsidR="002D0243" w:rsidRPr="000F1AC1" w:rsidRDefault="002D0243" w:rsidP="002D0243">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95F8462" w14:textId="77777777" w:rsidR="002D0243" w:rsidRPr="000F1AC1" w:rsidRDefault="002D0243" w:rsidP="002D0243">
      <w:pPr>
        <w:pStyle w:val="20190"/>
        <w:ind w:leftChars="70" w:left="70"/>
        <w:rPr>
          <w:rFonts w:ascii="Source Sans Pro" w:hAnsi="Source Sans Pro"/>
          <w:b/>
          <w:bCs/>
          <w:sz w:val="8"/>
        </w:rPr>
      </w:pPr>
      <w:r w:rsidRPr="000F1AC1">
        <w:rPr>
          <w:rFonts w:ascii="Source Sans Pro" w:hAnsi="Source Sans Pro"/>
          <w:b/>
          <w:sz w:val="8"/>
        </w:rPr>
        <w:t>Déclarations de la FCC</w:t>
      </w:r>
    </w:p>
    <w:p w14:paraId="00665462"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5B9944FA" w14:textId="77777777" w:rsidR="00397BF3" w:rsidRDefault="00397BF3" w:rsidP="00397BF3">
      <w:pPr>
        <w:pStyle w:val="20190"/>
        <w:rPr>
          <w:color w:val="FF0000"/>
          <w:sz w:val="8"/>
        </w:rPr>
      </w:pPr>
      <w:r>
        <w:rPr>
          <w:sz w:val="8"/>
        </w:rPr>
        <w:t>Visit</w:t>
      </w:r>
      <w:r>
        <w:rPr>
          <w:color w:val="FF0000"/>
          <w:sz w:val="8"/>
        </w:rPr>
        <w:t xml:space="preserve"> </w:t>
      </w:r>
      <w:r>
        <w:rPr>
          <w:color w:val="000000" w:themeColor="text1"/>
          <w:sz w:val="8"/>
        </w:rPr>
        <w:t>https://XXXXXXXXXX</w:t>
      </w:r>
    </w:p>
    <w:p w14:paraId="0E7DCB85"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0AF55628"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00F6EFC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1C59AECA"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37933AC6"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2642968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6395C468" w14:textId="77777777" w:rsidR="002D0243" w:rsidRPr="00DD79FE" w:rsidRDefault="002D0243" w:rsidP="002D0243">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160E9796" w14:textId="77777777" w:rsidR="002D0243" w:rsidRPr="000F1AC1" w:rsidRDefault="002D0243" w:rsidP="002D0243">
      <w:pPr>
        <w:pStyle w:val="20190"/>
        <w:rPr>
          <w:rFonts w:ascii="Source Sans Pro" w:hAnsi="Source Sans Pro"/>
          <w:b/>
          <w:sz w:val="8"/>
        </w:rPr>
      </w:pPr>
      <w:r w:rsidRPr="000F1AC1">
        <w:rPr>
          <w:rFonts w:ascii="Source Sans Pro" w:hAnsi="Source Sans Pro"/>
          <w:b/>
          <w:sz w:val="8"/>
        </w:rPr>
        <w:t>Déclaration d’Industrie Canada (IC)</w:t>
      </w:r>
    </w:p>
    <w:p w14:paraId="48DA2524"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lastRenderedPageBreak/>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73CFB323" w14:textId="77777777" w:rsidR="002D0243" w:rsidRPr="00DD79FE" w:rsidRDefault="002D0243" w:rsidP="002D0243">
      <w:pPr>
        <w:pStyle w:val="2019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0218367C"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sectPr w:rsidR="002D0243" w:rsidRPr="000F1AC1" w:rsidSect="00404D34">
      <w:headerReference w:type="even" r:id="rId8"/>
      <w:footerReference w:type="default" r:id="rId9"/>
      <w:footerReference w:type="first" r:id="rId10"/>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E7F8C" w14:textId="77777777" w:rsidR="00E155B6" w:rsidRDefault="00E155B6" w:rsidP="00233384">
      <w:r>
        <w:separator/>
      </w:r>
    </w:p>
    <w:p w14:paraId="002FDA1B" w14:textId="77777777" w:rsidR="00E155B6" w:rsidRDefault="00E155B6" w:rsidP="00233384"/>
    <w:p w14:paraId="46CEF2C8" w14:textId="77777777" w:rsidR="00E155B6" w:rsidRDefault="00E155B6" w:rsidP="00233384"/>
    <w:p w14:paraId="0C44CC9C" w14:textId="77777777" w:rsidR="00E155B6" w:rsidRDefault="00E155B6"/>
  </w:endnote>
  <w:endnote w:type="continuationSeparator" w:id="0">
    <w:p w14:paraId="7402253F" w14:textId="77777777" w:rsidR="00E155B6" w:rsidRDefault="00E155B6" w:rsidP="00233384">
      <w:r>
        <w:continuationSeparator/>
      </w:r>
    </w:p>
    <w:p w14:paraId="115BE8B0" w14:textId="77777777" w:rsidR="00E155B6" w:rsidRDefault="00E155B6" w:rsidP="00233384"/>
    <w:p w14:paraId="0DFA52BA" w14:textId="77777777" w:rsidR="00E155B6" w:rsidRDefault="00E155B6" w:rsidP="00233384"/>
    <w:p w14:paraId="5744522E" w14:textId="77777777" w:rsidR="00E155B6" w:rsidRDefault="00E155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500F08B9" w:rsidR="00EC4089" w:rsidRPr="00B176A8" w:rsidRDefault="00EC4089"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F22411">
      <w:rPr>
        <w:rFonts w:ascii="Source Sans Pro" w:hAnsi="Source Sans Pro"/>
        <w:sz w:val="10"/>
      </w:rPr>
      <w:t>17</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EC4089" w:rsidRPr="009A66CD" w:rsidRDefault="00EC4089">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DA307" w14:textId="77777777" w:rsidR="00E155B6" w:rsidRDefault="00E155B6" w:rsidP="00233384">
      <w:r>
        <w:separator/>
      </w:r>
    </w:p>
    <w:p w14:paraId="08A42720" w14:textId="77777777" w:rsidR="00E155B6" w:rsidRDefault="00E155B6" w:rsidP="00233384"/>
    <w:p w14:paraId="1C7DB977" w14:textId="77777777" w:rsidR="00E155B6" w:rsidRDefault="00E155B6" w:rsidP="00233384"/>
    <w:p w14:paraId="1E40BE9C" w14:textId="77777777" w:rsidR="00E155B6" w:rsidRDefault="00E155B6"/>
  </w:footnote>
  <w:footnote w:type="continuationSeparator" w:id="0">
    <w:p w14:paraId="211017AD" w14:textId="77777777" w:rsidR="00E155B6" w:rsidRDefault="00E155B6" w:rsidP="00233384">
      <w:r>
        <w:continuationSeparator/>
      </w:r>
    </w:p>
    <w:p w14:paraId="01691A93" w14:textId="77777777" w:rsidR="00E155B6" w:rsidRDefault="00E155B6" w:rsidP="00233384"/>
    <w:p w14:paraId="382D1AE5" w14:textId="77777777" w:rsidR="00E155B6" w:rsidRDefault="00E155B6" w:rsidP="00233384"/>
    <w:p w14:paraId="356DA473" w14:textId="77777777" w:rsidR="00E155B6" w:rsidRDefault="00E155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EC4089" w:rsidRDefault="00EC4089" w:rsidP="00233384"/>
  <w:p w14:paraId="115D5E97" w14:textId="77777777" w:rsidR="00EC4089" w:rsidRDefault="00EC4089" w:rsidP="00233384"/>
  <w:p w14:paraId="4602942E" w14:textId="77777777" w:rsidR="00EC4089" w:rsidRDefault="00EC4089" w:rsidP="00233384"/>
  <w:p w14:paraId="6BFB93EE" w14:textId="77777777" w:rsidR="00EC4089" w:rsidRDefault="00EC4089" w:rsidP="00233384"/>
  <w:p w14:paraId="2D670EE4" w14:textId="77777777" w:rsidR="00EC4089" w:rsidRDefault="00EC4089" w:rsidP="00233384"/>
  <w:p w14:paraId="65B31D5D" w14:textId="77777777" w:rsidR="00EC4089" w:rsidRDefault="00EC4089" w:rsidP="00233384"/>
  <w:p w14:paraId="237A5F24" w14:textId="77777777" w:rsidR="00EC4089" w:rsidRDefault="00EC40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BAA1987"/>
    <w:multiLevelType w:val="hybridMultilevel"/>
    <w:tmpl w:val="157C8F30"/>
    <w:lvl w:ilvl="0" w:tplc="988E268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3"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14"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5"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16" w15:restartNumberingAfterBreak="0">
    <w:nsid w:val="27EA6678"/>
    <w:multiLevelType w:val="hybridMultilevel"/>
    <w:tmpl w:val="17CA1DBC"/>
    <w:lvl w:ilvl="0" w:tplc="3C004CB2">
      <w:start w:val="1"/>
      <w:numFmt w:val="bullet"/>
      <w:pStyle w:val="ItemList"/>
      <w:lvlText w:val=""/>
      <w:lvlJc w:val="left"/>
      <w:pPr>
        <w:ind w:left="590" w:hanging="420"/>
      </w:pPr>
      <w:rPr>
        <w:rFonts w:ascii="Wingdings" w:hAnsi="Wingdings" w:hint="default"/>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17"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19" w15:restartNumberingAfterBreak="0">
    <w:nsid w:val="313B7031"/>
    <w:multiLevelType w:val="multilevel"/>
    <w:tmpl w:val="3C7240BC"/>
    <w:lvl w:ilvl="0">
      <w:start w:val="1"/>
      <w:numFmt w:val="bullet"/>
      <w:pStyle w:val="ItemList0"/>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0"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2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25"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num w:numId="1">
    <w:abstractNumId w:val="17"/>
  </w:num>
  <w:num w:numId="2">
    <w:abstractNumId w:val="18"/>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20"/>
  </w:num>
  <w:num w:numId="6">
    <w:abstractNumId w:val="14"/>
  </w:num>
  <w:num w:numId="7">
    <w:abstractNumId w:val="19"/>
  </w:num>
  <w:num w:numId="8">
    <w:abstractNumId w:val="22"/>
  </w:num>
  <w:num w:numId="9">
    <w:abstractNumId w:val="10"/>
  </w:num>
  <w:num w:numId="10">
    <w:abstractNumId w:val="16"/>
  </w:num>
  <w:num w:numId="11">
    <w:abstractNumId w:val="21"/>
  </w:num>
  <w:num w:numId="12">
    <w:abstractNumId w:val="12"/>
  </w:num>
  <w:num w:numId="13">
    <w:abstractNumId w:val="15"/>
  </w:num>
  <w:num w:numId="14">
    <w:abstractNumId w:val="25"/>
  </w:num>
  <w:num w:numId="15">
    <w:abstractNumId w:val="2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11"/>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 w:numId="42">
    <w:abstractNumId w:val="16"/>
  </w:num>
  <w:num w:numId="43">
    <w:abstractNumId w:val="16"/>
  </w:num>
  <w:num w:numId="44">
    <w:abstractNumId w:val="16"/>
  </w:num>
  <w:num w:numId="45">
    <w:abstractNumId w:val="16"/>
  </w:num>
  <w:num w:numId="46">
    <w:abstractNumId w:val="16"/>
  </w:num>
  <w:num w:numId="47">
    <w:abstractNumId w:val="16"/>
  </w:num>
  <w:num w:numId="48">
    <w:abstractNumId w:val="16"/>
  </w:num>
  <w:num w:numId="49">
    <w:abstractNumId w:val="16"/>
  </w:num>
  <w:num w:numId="50">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bordersDoNotSurroundHeader/>
  <w:bordersDoNotSurroundFooter/>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36C6"/>
    <w:rsid w:val="000748A6"/>
    <w:rsid w:val="0007540A"/>
    <w:rsid w:val="000765E6"/>
    <w:rsid w:val="00076824"/>
    <w:rsid w:val="00076DD2"/>
    <w:rsid w:val="00081A21"/>
    <w:rsid w:val="00083896"/>
    <w:rsid w:val="00084F0B"/>
    <w:rsid w:val="00085105"/>
    <w:rsid w:val="00086072"/>
    <w:rsid w:val="0008692B"/>
    <w:rsid w:val="000906A1"/>
    <w:rsid w:val="000914E3"/>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2D9D"/>
    <w:rsid w:val="001350DA"/>
    <w:rsid w:val="0013542A"/>
    <w:rsid w:val="001356DB"/>
    <w:rsid w:val="00135D1A"/>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09D5"/>
    <w:rsid w:val="00181BBC"/>
    <w:rsid w:val="00182C73"/>
    <w:rsid w:val="00182CE2"/>
    <w:rsid w:val="0018520C"/>
    <w:rsid w:val="001908B0"/>
    <w:rsid w:val="00191571"/>
    <w:rsid w:val="00193AA7"/>
    <w:rsid w:val="001940A7"/>
    <w:rsid w:val="001941F6"/>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BA5"/>
    <w:rsid w:val="001E004D"/>
    <w:rsid w:val="001E067A"/>
    <w:rsid w:val="001E3035"/>
    <w:rsid w:val="001E36BD"/>
    <w:rsid w:val="001E4110"/>
    <w:rsid w:val="001E4DCD"/>
    <w:rsid w:val="001E733E"/>
    <w:rsid w:val="001F01D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3189"/>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559C"/>
    <w:rsid w:val="0023614D"/>
    <w:rsid w:val="00240FB1"/>
    <w:rsid w:val="002416AD"/>
    <w:rsid w:val="002467D4"/>
    <w:rsid w:val="002504C5"/>
    <w:rsid w:val="00250D02"/>
    <w:rsid w:val="0025186D"/>
    <w:rsid w:val="00254DD3"/>
    <w:rsid w:val="00255560"/>
    <w:rsid w:val="00255A64"/>
    <w:rsid w:val="0025612F"/>
    <w:rsid w:val="00257EB8"/>
    <w:rsid w:val="00263303"/>
    <w:rsid w:val="002644E0"/>
    <w:rsid w:val="00264E99"/>
    <w:rsid w:val="00264FE1"/>
    <w:rsid w:val="00271CEA"/>
    <w:rsid w:val="00273533"/>
    <w:rsid w:val="002737B5"/>
    <w:rsid w:val="00275939"/>
    <w:rsid w:val="002804BB"/>
    <w:rsid w:val="00293666"/>
    <w:rsid w:val="0029403F"/>
    <w:rsid w:val="002975FA"/>
    <w:rsid w:val="0029796A"/>
    <w:rsid w:val="002A0222"/>
    <w:rsid w:val="002A117C"/>
    <w:rsid w:val="002A1FA8"/>
    <w:rsid w:val="002A219E"/>
    <w:rsid w:val="002A2E3F"/>
    <w:rsid w:val="002A4151"/>
    <w:rsid w:val="002A7EE7"/>
    <w:rsid w:val="002B097B"/>
    <w:rsid w:val="002B34C1"/>
    <w:rsid w:val="002B36D8"/>
    <w:rsid w:val="002B3E11"/>
    <w:rsid w:val="002B4D7C"/>
    <w:rsid w:val="002B7C12"/>
    <w:rsid w:val="002C0DF4"/>
    <w:rsid w:val="002C0FDD"/>
    <w:rsid w:val="002C26D6"/>
    <w:rsid w:val="002C2E65"/>
    <w:rsid w:val="002C35EF"/>
    <w:rsid w:val="002C3805"/>
    <w:rsid w:val="002C43C8"/>
    <w:rsid w:val="002C514D"/>
    <w:rsid w:val="002C57A8"/>
    <w:rsid w:val="002C58DC"/>
    <w:rsid w:val="002C6B30"/>
    <w:rsid w:val="002D0243"/>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37245"/>
    <w:rsid w:val="003450BD"/>
    <w:rsid w:val="00345F6B"/>
    <w:rsid w:val="003518E7"/>
    <w:rsid w:val="00352589"/>
    <w:rsid w:val="00354D07"/>
    <w:rsid w:val="00361AEA"/>
    <w:rsid w:val="003656B8"/>
    <w:rsid w:val="00365BC2"/>
    <w:rsid w:val="00366FA6"/>
    <w:rsid w:val="00367171"/>
    <w:rsid w:val="00367B1B"/>
    <w:rsid w:val="003716C0"/>
    <w:rsid w:val="00371BB3"/>
    <w:rsid w:val="00371C89"/>
    <w:rsid w:val="003738EB"/>
    <w:rsid w:val="00376724"/>
    <w:rsid w:val="00377B65"/>
    <w:rsid w:val="00377F1E"/>
    <w:rsid w:val="0038009C"/>
    <w:rsid w:val="0038102A"/>
    <w:rsid w:val="0038240A"/>
    <w:rsid w:val="00382B7F"/>
    <w:rsid w:val="00384A53"/>
    <w:rsid w:val="00385F68"/>
    <w:rsid w:val="00390346"/>
    <w:rsid w:val="0039231B"/>
    <w:rsid w:val="00392D33"/>
    <w:rsid w:val="00393101"/>
    <w:rsid w:val="00393C5D"/>
    <w:rsid w:val="00394311"/>
    <w:rsid w:val="003961EA"/>
    <w:rsid w:val="00396BE2"/>
    <w:rsid w:val="00396F1F"/>
    <w:rsid w:val="0039770A"/>
    <w:rsid w:val="00397737"/>
    <w:rsid w:val="00397BE6"/>
    <w:rsid w:val="00397BF3"/>
    <w:rsid w:val="00397FD3"/>
    <w:rsid w:val="003A1A8F"/>
    <w:rsid w:val="003A297C"/>
    <w:rsid w:val="003A4656"/>
    <w:rsid w:val="003A505F"/>
    <w:rsid w:val="003A718C"/>
    <w:rsid w:val="003B058B"/>
    <w:rsid w:val="003B06A3"/>
    <w:rsid w:val="003B0FF4"/>
    <w:rsid w:val="003B1919"/>
    <w:rsid w:val="003B2541"/>
    <w:rsid w:val="003B26E5"/>
    <w:rsid w:val="003B3A60"/>
    <w:rsid w:val="003B4568"/>
    <w:rsid w:val="003B6BCA"/>
    <w:rsid w:val="003C0817"/>
    <w:rsid w:val="003C1479"/>
    <w:rsid w:val="003C1A01"/>
    <w:rsid w:val="003C30C6"/>
    <w:rsid w:val="003C5CD0"/>
    <w:rsid w:val="003D0B11"/>
    <w:rsid w:val="003D1931"/>
    <w:rsid w:val="003D71DC"/>
    <w:rsid w:val="003D7DE2"/>
    <w:rsid w:val="003D7DF8"/>
    <w:rsid w:val="003E1A09"/>
    <w:rsid w:val="003E32F8"/>
    <w:rsid w:val="003E47DA"/>
    <w:rsid w:val="003E4CD2"/>
    <w:rsid w:val="003E4D16"/>
    <w:rsid w:val="003E5788"/>
    <w:rsid w:val="003E5979"/>
    <w:rsid w:val="003E6170"/>
    <w:rsid w:val="003F1A02"/>
    <w:rsid w:val="003F46AC"/>
    <w:rsid w:val="003F542A"/>
    <w:rsid w:val="003F578E"/>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4E37"/>
    <w:rsid w:val="0046736A"/>
    <w:rsid w:val="0047160D"/>
    <w:rsid w:val="004721E3"/>
    <w:rsid w:val="00473564"/>
    <w:rsid w:val="00473908"/>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6E4"/>
    <w:rsid w:val="004E3F46"/>
    <w:rsid w:val="004E4016"/>
    <w:rsid w:val="004E4CDF"/>
    <w:rsid w:val="004E59EF"/>
    <w:rsid w:val="004E6EF5"/>
    <w:rsid w:val="004E6F76"/>
    <w:rsid w:val="004F223A"/>
    <w:rsid w:val="004F24DE"/>
    <w:rsid w:val="004F6BE5"/>
    <w:rsid w:val="005009B8"/>
    <w:rsid w:val="00500BB6"/>
    <w:rsid w:val="00501E47"/>
    <w:rsid w:val="005026C5"/>
    <w:rsid w:val="00503274"/>
    <w:rsid w:val="00503C8D"/>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46F3"/>
    <w:rsid w:val="00541955"/>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4B98"/>
    <w:rsid w:val="00565FDF"/>
    <w:rsid w:val="00570028"/>
    <w:rsid w:val="00570074"/>
    <w:rsid w:val="0057027F"/>
    <w:rsid w:val="0057131A"/>
    <w:rsid w:val="00571EED"/>
    <w:rsid w:val="005722A0"/>
    <w:rsid w:val="005729D7"/>
    <w:rsid w:val="005810FC"/>
    <w:rsid w:val="00581C52"/>
    <w:rsid w:val="00581D41"/>
    <w:rsid w:val="00585623"/>
    <w:rsid w:val="00585FD5"/>
    <w:rsid w:val="0058742E"/>
    <w:rsid w:val="00590D2A"/>
    <w:rsid w:val="0059310B"/>
    <w:rsid w:val="00593324"/>
    <w:rsid w:val="005963F7"/>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1B16"/>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7F38"/>
    <w:rsid w:val="0065030B"/>
    <w:rsid w:val="00651235"/>
    <w:rsid w:val="006528F8"/>
    <w:rsid w:val="00654207"/>
    <w:rsid w:val="00655319"/>
    <w:rsid w:val="0065553C"/>
    <w:rsid w:val="006555E6"/>
    <w:rsid w:val="00657A9F"/>
    <w:rsid w:val="006621E1"/>
    <w:rsid w:val="00662EB1"/>
    <w:rsid w:val="00663478"/>
    <w:rsid w:val="00663D69"/>
    <w:rsid w:val="0066782E"/>
    <w:rsid w:val="00670D93"/>
    <w:rsid w:val="00672763"/>
    <w:rsid w:val="00673688"/>
    <w:rsid w:val="00675521"/>
    <w:rsid w:val="00675EFF"/>
    <w:rsid w:val="00676477"/>
    <w:rsid w:val="00677977"/>
    <w:rsid w:val="006809C2"/>
    <w:rsid w:val="00680E5A"/>
    <w:rsid w:val="0068102B"/>
    <w:rsid w:val="0068143E"/>
    <w:rsid w:val="00682847"/>
    <w:rsid w:val="0068341D"/>
    <w:rsid w:val="006844E5"/>
    <w:rsid w:val="006916BB"/>
    <w:rsid w:val="00691E8D"/>
    <w:rsid w:val="0069326E"/>
    <w:rsid w:val="00693E4C"/>
    <w:rsid w:val="00696111"/>
    <w:rsid w:val="0069613A"/>
    <w:rsid w:val="00696A10"/>
    <w:rsid w:val="006A081A"/>
    <w:rsid w:val="006A1F7B"/>
    <w:rsid w:val="006A6851"/>
    <w:rsid w:val="006A69C6"/>
    <w:rsid w:val="006B07D3"/>
    <w:rsid w:val="006B0C7F"/>
    <w:rsid w:val="006B1428"/>
    <w:rsid w:val="006B4544"/>
    <w:rsid w:val="006B4F5A"/>
    <w:rsid w:val="006B7EE3"/>
    <w:rsid w:val="006C14B9"/>
    <w:rsid w:val="006C1E9C"/>
    <w:rsid w:val="006C2222"/>
    <w:rsid w:val="006C41F5"/>
    <w:rsid w:val="006C76C0"/>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69F4"/>
    <w:rsid w:val="00737ED7"/>
    <w:rsid w:val="007415B7"/>
    <w:rsid w:val="00741FBA"/>
    <w:rsid w:val="007425FB"/>
    <w:rsid w:val="0074290F"/>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A5771"/>
    <w:rsid w:val="007B045B"/>
    <w:rsid w:val="007B2206"/>
    <w:rsid w:val="007B2692"/>
    <w:rsid w:val="007B604B"/>
    <w:rsid w:val="007B7628"/>
    <w:rsid w:val="007B79DC"/>
    <w:rsid w:val="007C0A65"/>
    <w:rsid w:val="007C2585"/>
    <w:rsid w:val="007C311D"/>
    <w:rsid w:val="007C3764"/>
    <w:rsid w:val="007C5C5E"/>
    <w:rsid w:val="007D06E6"/>
    <w:rsid w:val="007D0802"/>
    <w:rsid w:val="007D2608"/>
    <w:rsid w:val="007D4076"/>
    <w:rsid w:val="007D4C66"/>
    <w:rsid w:val="007D5071"/>
    <w:rsid w:val="007D6217"/>
    <w:rsid w:val="007E0C22"/>
    <w:rsid w:val="007E0F4D"/>
    <w:rsid w:val="007E3F56"/>
    <w:rsid w:val="007E6077"/>
    <w:rsid w:val="007E7B0C"/>
    <w:rsid w:val="007F0D48"/>
    <w:rsid w:val="007F0FCE"/>
    <w:rsid w:val="007F4042"/>
    <w:rsid w:val="007F4747"/>
    <w:rsid w:val="007F4A00"/>
    <w:rsid w:val="007F6678"/>
    <w:rsid w:val="007F747C"/>
    <w:rsid w:val="007F7659"/>
    <w:rsid w:val="00800EB9"/>
    <w:rsid w:val="00801137"/>
    <w:rsid w:val="00803355"/>
    <w:rsid w:val="0080350C"/>
    <w:rsid w:val="00804BDC"/>
    <w:rsid w:val="00804CE6"/>
    <w:rsid w:val="008060F5"/>
    <w:rsid w:val="00810613"/>
    <w:rsid w:val="008112B0"/>
    <w:rsid w:val="0081159F"/>
    <w:rsid w:val="0081326A"/>
    <w:rsid w:val="00813B49"/>
    <w:rsid w:val="00816521"/>
    <w:rsid w:val="0081693D"/>
    <w:rsid w:val="00817347"/>
    <w:rsid w:val="008200CE"/>
    <w:rsid w:val="00820D2E"/>
    <w:rsid w:val="008210E2"/>
    <w:rsid w:val="00821383"/>
    <w:rsid w:val="008221D8"/>
    <w:rsid w:val="008279A3"/>
    <w:rsid w:val="008279F1"/>
    <w:rsid w:val="0083622F"/>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5182"/>
    <w:rsid w:val="008757F9"/>
    <w:rsid w:val="008773A0"/>
    <w:rsid w:val="00877821"/>
    <w:rsid w:val="0088067F"/>
    <w:rsid w:val="00882180"/>
    <w:rsid w:val="008839F4"/>
    <w:rsid w:val="00885F88"/>
    <w:rsid w:val="00887818"/>
    <w:rsid w:val="00887F50"/>
    <w:rsid w:val="0089142E"/>
    <w:rsid w:val="00891A94"/>
    <w:rsid w:val="008955CE"/>
    <w:rsid w:val="00896472"/>
    <w:rsid w:val="008A1CAD"/>
    <w:rsid w:val="008A229F"/>
    <w:rsid w:val="008A43B5"/>
    <w:rsid w:val="008A5B1C"/>
    <w:rsid w:val="008B1C99"/>
    <w:rsid w:val="008B28B3"/>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312B"/>
    <w:rsid w:val="008E719B"/>
    <w:rsid w:val="008E77A1"/>
    <w:rsid w:val="008E7971"/>
    <w:rsid w:val="008F077F"/>
    <w:rsid w:val="008F0851"/>
    <w:rsid w:val="008F0A43"/>
    <w:rsid w:val="008F0FD8"/>
    <w:rsid w:val="008F1A40"/>
    <w:rsid w:val="008F6EF8"/>
    <w:rsid w:val="008F715A"/>
    <w:rsid w:val="0090297C"/>
    <w:rsid w:val="00902E9E"/>
    <w:rsid w:val="00904107"/>
    <w:rsid w:val="009064C8"/>
    <w:rsid w:val="00906B34"/>
    <w:rsid w:val="00907550"/>
    <w:rsid w:val="0091344C"/>
    <w:rsid w:val="00915357"/>
    <w:rsid w:val="00915DE2"/>
    <w:rsid w:val="00915F17"/>
    <w:rsid w:val="00917659"/>
    <w:rsid w:val="00921126"/>
    <w:rsid w:val="0092172A"/>
    <w:rsid w:val="00921AE0"/>
    <w:rsid w:val="00922635"/>
    <w:rsid w:val="009238A7"/>
    <w:rsid w:val="00924177"/>
    <w:rsid w:val="0092451F"/>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74AC"/>
    <w:rsid w:val="00960BD2"/>
    <w:rsid w:val="00961205"/>
    <w:rsid w:val="009616DE"/>
    <w:rsid w:val="009621F6"/>
    <w:rsid w:val="00962551"/>
    <w:rsid w:val="00962F3C"/>
    <w:rsid w:val="00963D52"/>
    <w:rsid w:val="00963F36"/>
    <w:rsid w:val="00964E16"/>
    <w:rsid w:val="00967F2A"/>
    <w:rsid w:val="0097016E"/>
    <w:rsid w:val="00971419"/>
    <w:rsid w:val="009743DD"/>
    <w:rsid w:val="009750D5"/>
    <w:rsid w:val="009751C0"/>
    <w:rsid w:val="009756D6"/>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3189"/>
    <w:rsid w:val="009E4ACB"/>
    <w:rsid w:val="009E506A"/>
    <w:rsid w:val="009E7674"/>
    <w:rsid w:val="009E7AFF"/>
    <w:rsid w:val="009F4F32"/>
    <w:rsid w:val="009F52BB"/>
    <w:rsid w:val="009F5C8F"/>
    <w:rsid w:val="00A05F43"/>
    <w:rsid w:val="00A064AC"/>
    <w:rsid w:val="00A068B4"/>
    <w:rsid w:val="00A11361"/>
    <w:rsid w:val="00A11796"/>
    <w:rsid w:val="00A13032"/>
    <w:rsid w:val="00A1476B"/>
    <w:rsid w:val="00A25E3A"/>
    <w:rsid w:val="00A31245"/>
    <w:rsid w:val="00A34676"/>
    <w:rsid w:val="00A37AEE"/>
    <w:rsid w:val="00A40137"/>
    <w:rsid w:val="00A40178"/>
    <w:rsid w:val="00A4054B"/>
    <w:rsid w:val="00A42BFB"/>
    <w:rsid w:val="00A4343E"/>
    <w:rsid w:val="00A43673"/>
    <w:rsid w:val="00A437F7"/>
    <w:rsid w:val="00A44B16"/>
    <w:rsid w:val="00A4547F"/>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4C62"/>
    <w:rsid w:val="00B44C71"/>
    <w:rsid w:val="00B462F5"/>
    <w:rsid w:val="00B473D3"/>
    <w:rsid w:val="00B5091E"/>
    <w:rsid w:val="00B51179"/>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5B24"/>
    <w:rsid w:val="00B76069"/>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090"/>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D328E"/>
    <w:rsid w:val="00BD541C"/>
    <w:rsid w:val="00BD542C"/>
    <w:rsid w:val="00BD5CE6"/>
    <w:rsid w:val="00BE1F98"/>
    <w:rsid w:val="00BE2791"/>
    <w:rsid w:val="00BE3AA7"/>
    <w:rsid w:val="00BE6A57"/>
    <w:rsid w:val="00BE781E"/>
    <w:rsid w:val="00BE7B54"/>
    <w:rsid w:val="00BE7E5E"/>
    <w:rsid w:val="00BF1E8F"/>
    <w:rsid w:val="00BF5CEF"/>
    <w:rsid w:val="00BF6236"/>
    <w:rsid w:val="00BF7074"/>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EDA"/>
    <w:rsid w:val="00C34F95"/>
    <w:rsid w:val="00C35FE3"/>
    <w:rsid w:val="00C43180"/>
    <w:rsid w:val="00C43455"/>
    <w:rsid w:val="00C43E22"/>
    <w:rsid w:val="00C45DB4"/>
    <w:rsid w:val="00C46257"/>
    <w:rsid w:val="00C46AA7"/>
    <w:rsid w:val="00C46B05"/>
    <w:rsid w:val="00C47306"/>
    <w:rsid w:val="00C47AA8"/>
    <w:rsid w:val="00C508BA"/>
    <w:rsid w:val="00C53627"/>
    <w:rsid w:val="00C543D9"/>
    <w:rsid w:val="00C56803"/>
    <w:rsid w:val="00C647D9"/>
    <w:rsid w:val="00C648E8"/>
    <w:rsid w:val="00C65CBD"/>
    <w:rsid w:val="00C66C3C"/>
    <w:rsid w:val="00C702AC"/>
    <w:rsid w:val="00C70FE5"/>
    <w:rsid w:val="00C731DA"/>
    <w:rsid w:val="00C746B3"/>
    <w:rsid w:val="00C75336"/>
    <w:rsid w:val="00C75CF8"/>
    <w:rsid w:val="00C826FE"/>
    <w:rsid w:val="00C84C78"/>
    <w:rsid w:val="00C865BE"/>
    <w:rsid w:val="00C86ACE"/>
    <w:rsid w:val="00C90408"/>
    <w:rsid w:val="00C91E62"/>
    <w:rsid w:val="00C92768"/>
    <w:rsid w:val="00C94BC3"/>
    <w:rsid w:val="00C96693"/>
    <w:rsid w:val="00C96D45"/>
    <w:rsid w:val="00CA2525"/>
    <w:rsid w:val="00CA2F5B"/>
    <w:rsid w:val="00CA3615"/>
    <w:rsid w:val="00CA376E"/>
    <w:rsid w:val="00CA6635"/>
    <w:rsid w:val="00CA7788"/>
    <w:rsid w:val="00CB180B"/>
    <w:rsid w:val="00CB4869"/>
    <w:rsid w:val="00CB56D8"/>
    <w:rsid w:val="00CB62C7"/>
    <w:rsid w:val="00CB6A1A"/>
    <w:rsid w:val="00CB7115"/>
    <w:rsid w:val="00CB754D"/>
    <w:rsid w:val="00CC1CCE"/>
    <w:rsid w:val="00CC2CA8"/>
    <w:rsid w:val="00CC332C"/>
    <w:rsid w:val="00CC3FA5"/>
    <w:rsid w:val="00CC5315"/>
    <w:rsid w:val="00CC5F0C"/>
    <w:rsid w:val="00CC6FE3"/>
    <w:rsid w:val="00CD1EC4"/>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60C5"/>
    <w:rsid w:val="00DF6C45"/>
    <w:rsid w:val="00DF7645"/>
    <w:rsid w:val="00E02740"/>
    <w:rsid w:val="00E0291F"/>
    <w:rsid w:val="00E03451"/>
    <w:rsid w:val="00E03FD7"/>
    <w:rsid w:val="00E040C5"/>
    <w:rsid w:val="00E05876"/>
    <w:rsid w:val="00E108A6"/>
    <w:rsid w:val="00E11091"/>
    <w:rsid w:val="00E1184F"/>
    <w:rsid w:val="00E13355"/>
    <w:rsid w:val="00E13C28"/>
    <w:rsid w:val="00E155B6"/>
    <w:rsid w:val="00E15E0C"/>
    <w:rsid w:val="00E16722"/>
    <w:rsid w:val="00E171AE"/>
    <w:rsid w:val="00E173A9"/>
    <w:rsid w:val="00E205E3"/>
    <w:rsid w:val="00E217FC"/>
    <w:rsid w:val="00E22527"/>
    <w:rsid w:val="00E22662"/>
    <w:rsid w:val="00E24542"/>
    <w:rsid w:val="00E248CA"/>
    <w:rsid w:val="00E24B7F"/>
    <w:rsid w:val="00E2709B"/>
    <w:rsid w:val="00E31481"/>
    <w:rsid w:val="00E321D7"/>
    <w:rsid w:val="00E35EE3"/>
    <w:rsid w:val="00E370D4"/>
    <w:rsid w:val="00E37E5E"/>
    <w:rsid w:val="00E406A2"/>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E58"/>
    <w:rsid w:val="00E6671A"/>
    <w:rsid w:val="00E72DC0"/>
    <w:rsid w:val="00E73495"/>
    <w:rsid w:val="00E746C5"/>
    <w:rsid w:val="00E748E9"/>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70CE"/>
    <w:rsid w:val="00E9166B"/>
    <w:rsid w:val="00E91D50"/>
    <w:rsid w:val="00E940C0"/>
    <w:rsid w:val="00E94310"/>
    <w:rsid w:val="00E95792"/>
    <w:rsid w:val="00E9779A"/>
    <w:rsid w:val="00EA15BB"/>
    <w:rsid w:val="00EA24F9"/>
    <w:rsid w:val="00EA5786"/>
    <w:rsid w:val="00EA7302"/>
    <w:rsid w:val="00EA7600"/>
    <w:rsid w:val="00EB00CB"/>
    <w:rsid w:val="00EB0E51"/>
    <w:rsid w:val="00EB1405"/>
    <w:rsid w:val="00EB1AA1"/>
    <w:rsid w:val="00EB2492"/>
    <w:rsid w:val="00EB2D14"/>
    <w:rsid w:val="00EB2E9F"/>
    <w:rsid w:val="00EB3915"/>
    <w:rsid w:val="00EB3A56"/>
    <w:rsid w:val="00EB4F7C"/>
    <w:rsid w:val="00EB622E"/>
    <w:rsid w:val="00EB726A"/>
    <w:rsid w:val="00EC0F34"/>
    <w:rsid w:val="00EC1BF3"/>
    <w:rsid w:val="00EC4089"/>
    <w:rsid w:val="00EC58DF"/>
    <w:rsid w:val="00EC5C91"/>
    <w:rsid w:val="00EC5D95"/>
    <w:rsid w:val="00EC7617"/>
    <w:rsid w:val="00ED054B"/>
    <w:rsid w:val="00ED36E8"/>
    <w:rsid w:val="00ED3A63"/>
    <w:rsid w:val="00ED6D8F"/>
    <w:rsid w:val="00ED704C"/>
    <w:rsid w:val="00EE092F"/>
    <w:rsid w:val="00EE1A20"/>
    <w:rsid w:val="00EE5200"/>
    <w:rsid w:val="00EE7D31"/>
    <w:rsid w:val="00EF0A8E"/>
    <w:rsid w:val="00EF1C17"/>
    <w:rsid w:val="00EF1C9A"/>
    <w:rsid w:val="00EF241A"/>
    <w:rsid w:val="00EF2433"/>
    <w:rsid w:val="00EF2A5B"/>
    <w:rsid w:val="00EF35DB"/>
    <w:rsid w:val="00EF5463"/>
    <w:rsid w:val="00EF6756"/>
    <w:rsid w:val="00EF7057"/>
    <w:rsid w:val="00F00B9C"/>
    <w:rsid w:val="00F02D38"/>
    <w:rsid w:val="00F03D87"/>
    <w:rsid w:val="00F03E3A"/>
    <w:rsid w:val="00F06E41"/>
    <w:rsid w:val="00F119BB"/>
    <w:rsid w:val="00F12D10"/>
    <w:rsid w:val="00F1423D"/>
    <w:rsid w:val="00F14DAA"/>
    <w:rsid w:val="00F1629B"/>
    <w:rsid w:val="00F175A1"/>
    <w:rsid w:val="00F20960"/>
    <w:rsid w:val="00F221BD"/>
    <w:rsid w:val="00F22411"/>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227D"/>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C1707"/>
    <w:rsid w:val="00FC4455"/>
    <w:rsid w:val="00FC4E5D"/>
    <w:rsid w:val="00FC5F2E"/>
    <w:rsid w:val="00FC609E"/>
    <w:rsid w:val="00FC7128"/>
    <w:rsid w:val="00FD19F1"/>
    <w:rsid w:val="00FD1D7D"/>
    <w:rsid w:val="00FD389B"/>
    <w:rsid w:val="00FD3F11"/>
    <w:rsid w:val="00FD475D"/>
    <w:rsid w:val="00FD58E8"/>
    <w:rsid w:val="00FE02EF"/>
    <w:rsid w:val="00FE2B4C"/>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link w:val="32"/>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link w:val="42"/>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link w:val="aa"/>
    <w:semiHidden/>
    <w:rsid w:val="00793FC4"/>
    <w:pPr>
      <w:shd w:val="clear" w:color="auto" w:fill="000080"/>
    </w:pPr>
  </w:style>
  <w:style w:type="table" w:styleId="ab">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c">
    <w:name w:val="Hyperlink"/>
    <w:uiPriority w:val="99"/>
    <w:qFormat/>
    <w:rsid w:val="007469CB"/>
    <w:rPr>
      <w:color w:val="0000FF"/>
      <w:u w:val="single"/>
    </w:rPr>
  </w:style>
  <w:style w:type="paragraph" w:customStyle="1" w:styleId="ItemList0">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d">
    <w:name w:val="page number"/>
    <w:basedOn w:val="a2"/>
    <w:semiHidden/>
    <w:rsid w:val="003F46AC"/>
  </w:style>
  <w:style w:type="paragraph" w:styleId="ae">
    <w:name w:val="annotation text"/>
    <w:basedOn w:val="a1"/>
    <w:link w:val="af"/>
    <w:semiHidden/>
    <w:rsid w:val="00FD19F1"/>
    <w:pPr>
      <w:jc w:val="left"/>
    </w:pPr>
  </w:style>
  <w:style w:type="paragraph" w:styleId="af0">
    <w:name w:val="annotation subject"/>
    <w:basedOn w:val="ae"/>
    <w:next w:val="ae"/>
    <w:link w:val="af1"/>
    <w:semiHidden/>
    <w:rsid w:val="00FD19F1"/>
    <w:rPr>
      <w:b/>
      <w:bCs/>
    </w:rPr>
  </w:style>
  <w:style w:type="paragraph" w:styleId="af2">
    <w:name w:val="Balloon Text"/>
    <w:basedOn w:val="a1"/>
    <w:link w:val="af3"/>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0"/>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4">
    <w:name w:val="header"/>
    <w:basedOn w:val="a1"/>
    <w:link w:val="af5"/>
    <w:rsid w:val="00E171AE"/>
    <w:pPr>
      <w:tabs>
        <w:tab w:val="center" w:pos="4153"/>
        <w:tab w:val="right" w:pos="8306"/>
      </w:tabs>
      <w:spacing w:before="0" w:after="0"/>
      <w:ind w:leftChars="0" w:left="0"/>
      <w:jc w:val="left"/>
    </w:pPr>
  </w:style>
  <w:style w:type="character" w:customStyle="1" w:styleId="af5">
    <w:name w:val="页眉 字符"/>
    <w:link w:val="af4"/>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0"/>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6">
    <w:name w:val="List Paragraph"/>
    <w:basedOn w:val="a1"/>
    <w:link w:val="af7"/>
    <w:uiPriority w:val="34"/>
    <w:qFormat/>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f">
    <w:name w:val="批注文字 字符"/>
    <w:link w:val="ae"/>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8">
    <w:name w:val="No Spacing"/>
    <w:link w:val="af9"/>
    <w:uiPriority w:val="1"/>
    <w:rsid w:val="00607E59"/>
    <w:rPr>
      <w:rFonts w:ascii="Calibri" w:hAnsi="Calibri"/>
      <w:sz w:val="22"/>
      <w:szCs w:val="22"/>
    </w:rPr>
  </w:style>
  <w:style w:type="character" w:customStyle="1" w:styleId="af9">
    <w:name w:val="无间隔 字符"/>
    <w:link w:val="af8"/>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a">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1"/>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7">
    <w:name w:val="列表段落 字符"/>
    <w:link w:val="af6"/>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0"/>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1"/>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b">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b"/>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c">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c"/>
    <w:rsid w:val="00D610AA"/>
    <w:rPr>
      <w:rFonts w:ascii="Source Sans Pro" w:eastAsia="黑体" w:hAnsi="Source Sans Pro" w:cs="Arial"/>
      <w:noProof/>
      <w:color w:val="FFFFFF"/>
      <w:sz w:val="24"/>
      <w:szCs w:val="24"/>
      <w:shd w:val="clear" w:color="auto" w:fill="595959"/>
    </w:rPr>
  </w:style>
  <w:style w:type="paragraph" w:customStyle="1" w:styleId="afd">
    <w:name w:val="声明"/>
    <w:next w:val="a1"/>
    <w:rsid w:val="00A573DA"/>
    <w:pPr>
      <w:spacing w:before="80" w:after="40"/>
    </w:pPr>
    <w:rPr>
      <w:rFonts w:ascii="Arial" w:eastAsia="黑体" w:hAnsi="Arial" w:cs="Arial"/>
      <w:kern w:val="2"/>
    </w:rPr>
  </w:style>
  <w:style w:type="paragraph" w:customStyle="1" w:styleId="afe">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f">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f"/>
    <w:rsid w:val="00D610AA"/>
    <w:rPr>
      <w:rFonts w:ascii="Source Sans Pro Light" w:eastAsia="黑体" w:hAnsi="Source Sans Pro Light" w:cs="Arial"/>
      <w:b/>
      <w:noProof/>
      <w:color w:val="000000"/>
      <w:sz w:val="11"/>
      <w:szCs w:val="13"/>
    </w:rPr>
  </w:style>
  <w:style w:type="paragraph" w:customStyle="1" w:styleId="aff0">
    <w:name w:val="防水须知标题"/>
    <w:basedOn w:val="1"/>
    <w:link w:val="aff1"/>
    <w:qFormat/>
    <w:rsid w:val="00D610AA"/>
    <w:pPr>
      <w:numPr>
        <w:numId w:val="0"/>
      </w:numPr>
      <w:jc w:val="center"/>
    </w:pPr>
  </w:style>
  <w:style w:type="paragraph" w:customStyle="1" w:styleId="aff2">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2"/>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f1">
    <w:name w:val="防水须知标题 字符"/>
    <w:link w:val="aff0"/>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3">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3"/>
    <w:rsid w:val="007A41D3"/>
    <w:rPr>
      <w:rFonts w:ascii="Arial Narrow" w:eastAsia="黑体" w:hAnsi="Arial Narrow" w:cs="Arial"/>
      <w:bCs/>
      <w:noProof/>
      <w:color w:val="FFFFFF"/>
      <w:sz w:val="24"/>
      <w:szCs w:val="18"/>
      <w:shd w:val="clear" w:color="auto" w:fill="595959"/>
    </w:rPr>
  </w:style>
  <w:style w:type="paragraph" w:styleId="aff4">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5">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0"/>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5"/>
    <w:rsid w:val="00CE5188"/>
    <w:rPr>
      <w:rFonts w:ascii="Source Sans Pro Light" w:hAnsi="Source Sans Pro Light"/>
      <w:kern w:val="2"/>
      <w:sz w:val="10"/>
    </w:rPr>
  </w:style>
  <w:style w:type="paragraph" w:customStyle="1" w:styleId="ItemList">
    <w:name w:val="声明Item List"/>
    <w:basedOn w:val="20190"/>
    <w:link w:val="ItemList4"/>
    <w:qFormat/>
    <w:rsid w:val="0072667A"/>
    <w:pPr>
      <w:numPr>
        <w:numId w:val="10"/>
      </w:numPr>
    </w:pPr>
  </w:style>
  <w:style w:type="paragraph" w:customStyle="1" w:styleId="ItemList2">
    <w:name w:val="声明Item List2"/>
    <w:basedOn w:val="a1"/>
    <w:link w:val="ItemList22"/>
    <w:qFormat/>
    <w:rsid w:val="00C2386F"/>
    <w:pPr>
      <w:widowControl/>
      <w:numPr>
        <w:numId w:val="11"/>
      </w:numPr>
      <w:tabs>
        <w:tab w:val="clear" w:pos="227"/>
      </w:tabs>
      <w:spacing w:before="0" w:after="0" w:line="216" w:lineRule="auto"/>
      <w:ind w:leftChars="0" w:left="311" w:rightChars="200" w:right="200" w:hanging="113"/>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1">
    <w:name w:val="Item List 正文"/>
    <w:basedOn w:val="ItemList"/>
    <w:link w:val="ItemListChar0"/>
    <w:qFormat/>
    <w:rsid w:val="000E62E3"/>
    <w:pPr>
      <w:spacing w:before="40" w:after="40"/>
      <w:ind w:left="511" w:rightChars="200" w:right="200"/>
    </w:pPr>
  </w:style>
  <w:style w:type="character" w:customStyle="1" w:styleId="ItemListChar0">
    <w:name w:val="Item List 正文 Char"/>
    <w:basedOn w:val="ItemList4"/>
    <w:link w:val="ItemList1"/>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6">
    <w:name w:val="Title"/>
    <w:basedOn w:val="a1"/>
    <w:next w:val="a1"/>
    <w:link w:val="aff7"/>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7">
    <w:name w:val="标题 字符"/>
    <w:basedOn w:val="a2"/>
    <w:link w:val="aff6"/>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8">
    <w:name w:val="Salutation"/>
    <w:basedOn w:val="a1"/>
    <w:next w:val="a1"/>
    <w:link w:val="aff9"/>
    <w:rsid w:val="009338AB"/>
  </w:style>
  <w:style w:type="character" w:customStyle="1" w:styleId="aff9">
    <w:name w:val="称呼 字符"/>
    <w:basedOn w:val="a2"/>
    <w:link w:val="aff8"/>
    <w:rsid w:val="009338AB"/>
    <w:rPr>
      <w:rFonts w:ascii="Source Sans Pro Light" w:hAnsi="Source Sans Pro Light" w:cs="Arial"/>
      <w:noProof/>
      <w:sz w:val="10"/>
      <w:szCs w:val="14"/>
    </w:rPr>
  </w:style>
  <w:style w:type="paragraph" w:styleId="affa">
    <w:name w:val="Plain Text"/>
    <w:basedOn w:val="a1"/>
    <w:link w:val="affb"/>
    <w:semiHidden/>
    <w:unhideWhenUsed/>
    <w:rsid w:val="009338AB"/>
    <w:rPr>
      <w:rFonts w:asciiTheme="minorEastAsia" w:eastAsiaTheme="minorEastAsia" w:hAnsi="Courier New" w:cs="Courier New"/>
    </w:rPr>
  </w:style>
  <w:style w:type="character" w:customStyle="1" w:styleId="affb">
    <w:name w:val="纯文本 字符"/>
    <w:basedOn w:val="a2"/>
    <w:link w:val="affa"/>
    <w:semiHidden/>
    <w:rsid w:val="009338AB"/>
    <w:rPr>
      <w:rFonts w:asciiTheme="minorEastAsia" w:eastAsiaTheme="minorEastAsia" w:hAnsi="Courier New" w:cs="Courier New"/>
      <w:noProof/>
      <w:sz w:val="10"/>
      <w:szCs w:val="14"/>
    </w:rPr>
  </w:style>
  <w:style w:type="paragraph" w:styleId="affc">
    <w:name w:val="E-mail Signature"/>
    <w:basedOn w:val="a1"/>
    <w:link w:val="affd"/>
    <w:semiHidden/>
    <w:unhideWhenUsed/>
    <w:rsid w:val="009338AB"/>
  </w:style>
  <w:style w:type="character" w:customStyle="1" w:styleId="affd">
    <w:name w:val="电子邮件签名 字符"/>
    <w:basedOn w:val="a2"/>
    <w:link w:val="affc"/>
    <w:semiHidden/>
    <w:rsid w:val="009338AB"/>
    <w:rPr>
      <w:rFonts w:ascii="Source Sans Pro Light" w:hAnsi="Source Sans Pro Light" w:cs="Arial"/>
      <w:noProof/>
      <w:sz w:val="10"/>
      <w:szCs w:val="14"/>
    </w:rPr>
  </w:style>
  <w:style w:type="paragraph" w:styleId="affe">
    <w:name w:val="Subtitle"/>
    <w:basedOn w:val="a1"/>
    <w:next w:val="a1"/>
    <w:link w:val="afff"/>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f">
    <w:name w:val="副标题 字符"/>
    <w:basedOn w:val="a2"/>
    <w:link w:val="affe"/>
    <w:rsid w:val="009338AB"/>
    <w:rPr>
      <w:rFonts w:asciiTheme="minorHAnsi" w:eastAsiaTheme="minorEastAsia" w:hAnsiTheme="minorHAnsi" w:cstheme="minorBidi"/>
      <w:b/>
      <w:bCs/>
      <w:noProof/>
      <w:kern w:val="28"/>
      <w:sz w:val="32"/>
      <w:szCs w:val="32"/>
    </w:rPr>
  </w:style>
  <w:style w:type="paragraph" w:styleId="afff0">
    <w:name w:val="macro"/>
    <w:link w:val="afff1"/>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f1">
    <w:name w:val="宏文本 字符"/>
    <w:basedOn w:val="a2"/>
    <w:link w:val="afff0"/>
    <w:semiHidden/>
    <w:rsid w:val="009338AB"/>
    <w:rPr>
      <w:rFonts w:ascii="Courier New" w:hAnsi="Courier New" w:cs="Courier New"/>
      <w:noProof/>
      <w:sz w:val="24"/>
      <w:szCs w:val="24"/>
    </w:rPr>
  </w:style>
  <w:style w:type="paragraph" w:styleId="afff2">
    <w:name w:val="envelope return"/>
    <w:basedOn w:val="a1"/>
    <w:semiHidden/>
    <w:unhideWhenUsed/>
    <w:rsid w:val="009338AB"/>
    <w:rPr>
      <w:rFonts w:asciiTheme="majorHAnsi" w:eastAsiaTheme="majorEastAsia" w:hAnsiTheme="majorHAnsi" w:cstheme="majorBidi"/>
    </w:rPr>
  </w:style>
  <w:style w:type="paragraph" w:styleId="afff3">
    <w:name w:val="footnote text"/>
    <w:basedOn w:val="a1"/>
    <w:link w:val="afff4"/>
    <w:semiHidden/>
    <w:unhideWhenUsed/>
    <w:rsid w:val="009338AB"/>
    <w:pPr>
      <w:jc w:val="left"/>
    </w:pPr>
    <w:rPr>
      <w:sz w:val="18"/>
      <w:szCs w:val="18"/>
    </w:rPr>
  </w:style>
  <w:style w:type="character" w:customStyle="1" w:styleId="afff4">
    <w:name w:val="脚注文本 字符"/>
    <w:basedOn w:val="a2"/>
    <w:link w:val="afff3"/>
    <w:semiHidden/>
    <w:rsid w:val="009338AB"/>
    <w:rPr>
      <w:rFonts w:ascii="Source Sans Pro Light" w:hAnsi="Source Sans Pro Light" w:cs="Arial"/>
      <w:noProof/>
      <w:sz w:val="18"/>
      <w:szCs w:val="18"/>
    </w:rPr>
  </w:style>
  <w:style w:type="paragraph" w:styleId="afff5">
    <w:name w:val="Closing"/>
    <w:basedOn w:val="a1"/>
    <w:link w:val="afff6"/>
    <w:semiHidden/>
    <w:unhideWhenUsed/>
    <w:rsid w:val="009338AB"/>
    <w:pPr>
      <w:ind w:leftChars="2100" w:left="100"/>
    </w:pPr>
  </w:style>
  <w:style w:type="character" w:customStyle="1" w:styleId="afff6">
    <w:name w:val="结束语 字符"/>
    <w:basedOn w:val="a2"/>
    <w:link w:val="afff5"/>
    <w:semiHidden/>
    <w:rsid w:val="009338AB"/>
    <w:rPr>
      <w:rFonts w:ascii="Source Sans Pro Light" w:hAnsi="Source Sans Pro Light" w:cs="Arial"/>
      <w:noProof/>
      <w:sz w:val="10"/>
      <w:szCs w:val="14"/>
    </w:rPr>
  </w:style>
  <w:style w:type="paragraph" w:styleId="afff7">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3">
    <w:name w:val="List 3"/>
    <w:basedOn w:val="a1"/>
    <w:semiHidden/>
    <w:unhideWhenUsed/>
    <w:rsid w:val="009338AB"/>
    <w:pPr>
      <w:ind w:leftChars="400" w:left="100" w:hangingChars="200" w:hanging="200"/>
      <w:contextualSpacing/>
    </w:pPr>
  </w:style>
  <w:style w:type="paragraph" w:styleId="43">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8">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4">
    <w:name w:val="List Continue 3"/>
    <w:basedOn w:val="a1"/>
    <w:semiHidden/>
    <w:unhideWhenUsed/>
    <w:rsid w:val="009338AB"/>
    <w:pPr>
      <w:spacing w:after="120"/>
      <w:ind w:leftChars="600" w:left="1260"/>
      <w:contextualSpacing/>
    </w:pPr>
  </w:style>
  <w:style w:type="paragraph" w:styleId="44">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9">
    <w:name w:val="Intense Quote"/>
    <w:basedOn w:val="a1"/>
    <w:next w:val="a1"/>
    <w:link w:val="afffa"/>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明显引用 字符"/>
    <w:basedOn w:val="a2"/>
    <w:link w:val="afff9"/>
    <w:uiPriority w:val="30"/>
    <w:rsid w:val="009338AB"/>
    <w:rPr>
      <w:rFonts w:ascii="Source Sans Pro Light" w:hAnsi="Source Sans Pro Light" w:cs="Arial"/>
      <w:i/>
      <w:iCs/>
      <w:noProof/>
      <w:color w:val="5B9BD5" w:themeColor="accent1"/>
      <w:sz w:val="10"/>
      <w:szCs w:val="14"/>
    </w:rPr>
  </w:style>
  <w:style w:type="paragraph" w:styleId="afffb">
    <w:name w:val="Normal (Web)"/>
    <w:basedOn w:val="a1"/>
    <w:semiHidden/>
    <w:unhideWhenUsed/>
    <w:rsid w:val="009338AB"/>
    <w:rPr>
      <w:rFonts w:ascii="Times New Roman" w:hAnsi="Times New Roman" w:cs="Times New Roman"/>
      <w:sz w:val="24"/>
      <w:szCs w:val="24"/>
    </w:rPr>
  </w:style>
  <w:style w:type="paragraph" w:styleId="afffc">
    <w:name w:val="Signature"/>
    <w:basedOn w:val="a1"/>
    <w:link w:val="afffd"/>
    <w:semiHidden/>
    <w:unhideWhenUsed/>
    <w:rsid w:val="009338AB"/>
    <w:pPr>
      <w:ind w:leftChars="2100" w:left="100"/>
    </w:pPr>
  </w:style>
  <w:style w:type="character" w:customStyle="1" w:styleId="afffd">
    <w:name w:val="签名 字符"/>
    <w:basedOn w:val="a2"/>
    <w:link w:val="afffc"/>
    <w:semiHidden/>
    <w:rsid w:val="009338AB"/>
    <w:rPr>
      <w:rFonts w:ascii="Source Sans Pro Light" w:hAnsi="Source Sans Pro Light" w:cs="Arial"/>
      <w:noProof/>
      <w:sz w:val="10"/>
      <w:szCs w:val="14"/>
    </w:rPr>
  </w:style>
  <w:style w:type="paragraph" w:styleId="afffe">
    <w:name w:val="Date"/>
    <w:basedOn w:val="a1"/>
    <w:next w:val="a1"/>
    <w:link w:val="affff"/>
    <w:rsid w:val="009338AB"/>
    <w:pPr>
      <w:ind w:leftChars="2500" w:left="100"/>
    </w:pPr>
  </w:style>
  <w:style w:type="character" w:customStyle="1" w:styleId="affff">
    <w:name w:val="日期 字符"/>
    <w:basedOn w:val="a2"/>
    <w:link w:val="afffe"/>
    <w:rsid w:val="009338AB"/>
    <w:rPr>
      <w:rFonts w:ascii="Source Sans Pro Light" w:hAnsi="Source Sans Pro Light" w:cs="Arial"/>
      <w:noProof/>
      <w:sz w:val="10"/>
      <w:szCs w:val="14"/>
    </w:rPr>
  </w:style>
  <w:style w:type="paragraph" w:styleId="affff0">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f1">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5">
    <w:name w:val="index 3"/>
    <w:basedOn w:val="a1"/>
    <w:next w:val="a1"/>
    <w:autoRedefine/>
    <w:semiHidden/>
    <w:unhideWhenUsed/>
    <w:rsid w:val="009338AB"/>
    <w:pPr>
      <w:ind w:leftChars="400" w:left="400"/>
    </w:pPr>
  </w:style>
  <w:style w:type="paragraph" w:styleId="45">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2">
    <w:name w:val="index heading"/>
    <w:basedOn w:val="a1"/>
    <w:next w:val="13"/>
    <w:semiHidden/>
    <w:unhideWhenUsed/>
    <w:rsid w:val="009338AB"/>
    <w:rPr>
      <w:rFonts w:asciiTheme="majorHAnsi" w:eastAsiaTheme="majorEastAsia" w:hAnsiTheme="majorHAnsi" w:cstheme="majorBidi"/>
      <w:b/>
      <w:bCs/>
    </w:rPr>
  </w:style>
  <w:style w:type="paragraph" w:styleId="affff3">
    <w:name w:val="table of figures"/>
    <w:basedOn w:val="a1"/>
    <w:next w:val="a1"/>
    <w:semiHidden/>
    <w:unhideWhenUsed/>
    <w:rsid w:val="009338AB"/>
    <w:pPr>
      <w:ind w:leftChars="200" w:left="0" w:hangingChars="200" w:hanging="200"/>
    </w:pPr>
  </w:style>
  <w:style w:type="paragraph" w:styleId="affff4">
    <w:name w:val="endnote text"/>
    <w:basedOn w:val="a1"/>
    <w:link w:val="affff5"/>
    <w:semiHidden/>
    <w:unhideWhenUsed/>
    <w:rsid w:val="009338AB"/>
    <w:pPr>
      <w:jc w:val="left"/>
    </w:pPr>
  </w:style>
  <w:style w:type="character" w:customStyle="1" w:styleId="affff5">
    <w:name w:val="尾注文本 字符"/>
    <w:basedOn w:val="a2"/>
    <w:link w:val="affff4"/>
    <w:semiHidden/>
    <w:rsid w:val="009338AB"/>
    <w:rPr>
      <w:rFonts w:ascii="Source Sans Pro Light" w:hAnsi="Source Sans Pro Light" w:cs="Arial"/>
      <w:noProof/>
      <w:sz w:val="10"/>
      <w:szCs w:val="14"/>
    </w:rPr>
  </w:style>
  <w:style w:type="paragraph" w:styleId="affff6">
    <w:name w:val="Block Text"/>
    <w:basedOn w:val="a1"/>
    <w:semiHidden/>
    <w:unhideWhenUsed/>
    <w:rsid w:val="009338AB"/>
    <w:pPr>
      <w:spacing w:after="120"/>
      <w:ind w:leftChars="700" w:left="1440" w:rightChars="700" w:right="1440"/>
    </w:pPr>
  </w:style>
  <w:style w:type="paragraph" w:styleId="affff7">
    <w:name w:val="Message Header"/>
    <w:basedOn w:val="a1"/>
    <w:link w:val="affff8"/>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8">
    <w:name w:val="信息标题 字符"/>
    <w:basedOn w:val="a2"/>
    <w:link w:val="affff7"/>
    <w:semiHidden/>
    <w:rsid w:val="009338AB"/>
    <w:rPr>
      <w:rFonts w:asciiTheme="majorHAnsi" w:eastAsiaTheme="majorEastAsia" w:hAnsiTheme="majorHAnsi" w:cstheme="majorBidi"/>
      <w:noProof/>
      <w:sz w:val="24"/>
      <w:szCs w:val="24"/>
      <w:shd w:val="pct20" w:color="auto" w:fill="auto"/>
    </w:rPr>
  </w:style>
  <w:style w:type="paragraph" w:styleId="affff9">
    <w:name w:val="table of authorities"/>
    <w:basedOn w:val="a1"/>
    <w:next w:val="a1"/>
    <w:semiHidden/>
    <w:unhideWhenUsed/>
    <w:rsid w:val="009338AB"/>
    <w:pPr>
      <w:ind w:leftChars="200" w:left="420"/>
    </w:pPr>
  </w:style>
  <w:style w:type="paragraph" w:styleId="affffa">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b">
    <w:name w:val="Quote"/>
    <w:basedOn w:val="a1"/>
    <w:next w:val="a1"/>
    <w:link w:val="affffc"/>
    <w:uiPriority w:val="29"/>
    <w:rsid w:val="009338AB"/>
    <w:pPr>
      <w:spacing w:before="200" w:after="160"/>
      <w:ind w:left="864" w:right="864"/>
      <w:jc w:val="center"/>
    </w:pPr>
    <w:rPr>
      <w:i/>
      <w:iCs/>
      <w:color w:val="404040" w:themeColor="text1" w:themeTint="BF"/>
    </w:rPr>
  </w:style>
  <w:style w:type="character" w:customStyle="1" w:styleId="affffc">
    <w:name w:val="引用 字符"/>
    <w:basedOn w:val="a2"/>
    <w:link w:val="affffb"/>
    <w:uiPriority w:val="29"/>
    <w:rsid w:val="009338AB"/>
    <w:rPr>
      <w:rFonts w:ascii="Source Sans Pro Light" w:hAnsi="Source Sans Pro Light" w:cs="Arial"/>
      <w:i/>
      <w:iCs/>
      <w:noProof/>
      <w:color w:val="404040" w:themeColor="text1" w:themeTint="BF"/>
      <w:sz w:val="10"/>
      <w:szCs w:val="14"/>
    </w:rPr>
  </w:style>
  <w:style w:type="paragraph" w:styleId="affffd">
    <w:name w:val="Body Text"/>
    <w:basedOn w:val="a1"/>
    <w:link w:val="affffe"/>
    <w:semiHidden/>
    <w:unhideWhenUsed/>
    <w:rsid w:val="009338AB"/>
    <w:pPr>
      <w:spacing w:after="120"/>
    </w:pPr>
  </w:style>
  <w:style w:type="character" w:customStyle="1" w:styleId="affffe">
    <w:name w:val="正文文本 字符"/>
    <w:basedOn w:val="a2"/>
    <w:link w:val="affffd"/>
    <w:semiHidden/>
    <w:rsid w:val="009338AB"/>
    <w:rPr>
      <w:rFonts w:ascii="Source Sans Pro Light" w:hAnsi="Source Sans Pro Light" w:cs="Arial"/>
      <w:noProof/>
      <w:sz w:val="10"/>
      <w:szCs w:val="14"/>
    </w:rPr>
  </w:style>
  <w:style w:type="paragraph" w:styleId="afffff">
    <w:name w:val="Body Text First Indent"/>
    <w:basedOn w:val="affffd"/>
    <w:link w:val="afffff0"/>
    <w:rsid w:val="009338AB"/>
    <w:pPr>
      <w:ind w:firstLineChars="100" w:firstLine="420"/>
    </w:pPr>
  </w:style>
  <w:style w:type="character" w:customStyle="1" w:styleId="afffff0">
    <w:name w:val="正文文本首行缩进 字符"/>
    <w:basedOn w:val="affffe"/>
    <w:link w:val="afffff"/>
    <w:rsid w:val="009338AB"/>
    <w:rPr>
      <w:rFonts w:ascii="Source Sans Pro Light" w:hAnsi="Source Sans Pro Light" w:cs="Arial"/>
      <w:noProof/>
      <w:sz w:val="10"/>
      <w:szCs w:val="14"/>
    </w:rPr>
  </w:style>
  <w:style w:type="paragraph" w:styleId="afffff1">
    <w:name w:val="Body Text Indent"/>
    <w:basedOn w:val="a1"/>
    <w:link w:val="afffff2"/>
    <w:semiHidden/>
    <w:unhideWhenUsed/>
    <w:rsid w:val="009338AB"/>
    <w:pPr>
      <w:spacing w:after="120"/>
      <w:ind w:leftChars="200" w:left="420"/>
    </w:pPr>
  </w:style>
  <w:style w:type="character" w:customStyle="1" w:styleId="afffff2">
    <w:name w:val="正文文本缩进 字符"/>
    <w:basedOn w:val="a2"/>
    <w:link w:val="afffff1"/>
    <w:semiHidden/>
    <w:rsid w:val="009338AB"/>
    <w:rPr>
      <w:rFonts w:ascii="Source Sans Pro Light" w:hAnsi="Source Sans Pro Light" w:cs="Arial"/>
      <w:noProof/>
      <w:sz w:val="10"/>
      <w:szCs w:val="14"/>
    </w:rPr>
  </w:style>
  <w:style w:type="paragraph" w:styleId="29">
    <w:name w:val="Body Text First Indent 2"/>
    <w:basedOn w:val="afffff1"/>
    <w:link w:val="2a"/>
    <w:semiHidden/>
    <w:unhideWhenUsed/>
    <w:rsid w:val="009338AB"/>
    <w:pPr>
      <w:ind w:firstLineChars="200" w:firstLine="420"/>
    </w:pPr>
  </w:style>
  <w:style w:type="character" w:customStyle="1" w:styleId="2a">
    <w:name w:val="正文文本首行缩进 2 字符"/>
    <w:basedOn w:val="afffff2"/>
    <w:link w:val="29"/>
    <w:semiHidden/>
    <w:rsid w:val="009338AB"/>
    <w:rPr>
      <w:rFonts w:ascii="Source Sans Pro Light" w:hAnsi="Source Sans Pro Light" w:cs="Arial"/>
      <w:noProof/>
      <w:sz w:val="10"/>
      <w:szCs w:val="14"/>
    </w:rPr>
  </w:style>
  <w:style w:type="paragraph" w:styleId="afffff3">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6">
    <w:name w:val="Body Text 3"/>
    <w:basedOn w:val="a1"/>
    <w:link w:val="37"/>
    <w:semiHidden/>
    <w:unhideWhenUsed/>
    <w:rsid w:val="009338AB"/>
    <w:pPr>
      <w:spacing w:after="120"/>
    </w:pPr>
    <w:rPr>
      <w:sz w:val="16"/>
      <w:szCs w:val="16"/>
    </w:rPr>
  </w:style>
  <w:style w:type="character" w:customStyle="1" w:styleId="37">
    <w:name w:val="正文文本 3 字符"/>
    <w:basedOn w:val="a2"/>
    <w:link w:val="36"/>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8">
    <w:name w:val="Body Text Indent 3"/>
    <w:basedOn w:val="a1"/>
    <w:link w:val="39"/>
    <w:semiHidden/>
    <w:unhideWhenUsed/>
    <w:rsid w:val="009338AB"/>
    <w:pPr>
      <w:spacing w:after="120"/>
      <w:ind w:leftChars="200" w:left="420"/>
    </w:pPr>
    <w:rPr>
      <w:sz w:val="16"/>
      <w:szCs w:val="16"/>
    </w:rPr>
  </w:style>
  <w:style w:type="character" w:customStyle="1" w:styleId="39">
    <w:name w:val="正文文本缩进 3 字符"/>
    <w:basedOn w:val="a2"/>
    <w:link w:val="38"/>
    <w:semiHidden/>
    <w:rsid w:val="009338AB"/>
    <w:rPr>
      <w:rFonts w:ascii="Source Sans Pro Light" w:hAnsi="Source Sans Pro Light" w:cs="Arial"/>
      <w:noProof/>
      <w:sz w:val="16"/>
      <w:szCs w:val="16"/>
    </w:rPr>
  </w:style>
  <w:style w:type="paragraph" w:styleId="afffff4">
    <w:name w:val="Note Heading"/>
    <w:basedOn w:val="a1"/>
    <w:next w:val="a1"/>
    <w:link w:val="afffff5"/>
    <w:semiHidden/>
    <w:unhideWhenUsed/>
    <w:rsid w:val="009338AB"/>
    <w:pPr>
      <w:jc w:val="center"/>
    </w:pPr>
  </w:style>
  <w:style w:type="character" w:customStyle="1" w:styleId="afffff5">
    <w:name w:val="注释标题 字符"/>
    <w:basedOn w:val="a2"/>
    <w:link w:val="afffff4"/>
    <w:semiHidden/>
    <w:rsid w:val="009338AB"/>
    <w:rPr>
      <w:rFonts w:ascii="Source Sans Pro Light" w:hAnsi="Source Sans Pro Light" w:cs="Arial"/>
      <w:noProof/>
      <w:sz w:val="10"/>
      <w:szCs w:val="14"/>
    </w:rPr>
  </w:style>
  <w:style w:type="character" w:customStyle="1" w:styleId="32">
    <w:name w:val="标题 3 字符"/>
    <w:aliases w:val="标题 3 Char1 Char 字符,标题 3 Char1 字符,标题 3 Char 字符,标题 3 Char Char Char1 Char Char 字符,标题 3 Char Char Char Char Char Char 字符,标题 3 Char Char Char Char Char Char Char Char1 Char Char 字符,标题 31 Char Char 字符,标题 3 Char Char1 字符,标题 3 Char Char Char 字符"/>
    <w:basedOn w:val="a2"/>
    <w:link w:val="31"/>
    <w:rsid w:val="008E312B"/>
    <w:rPr>
      <w:rFonts w:ascii="Source Sans Pro" w:eastAsia="黑体" w:hAnsi="Source Sans Pro" w:cs="Arial"/>
      <w:color w:val="000000"/>
      <w:sz w:val="13"/>
      <w:szCs w:val="16"/>
    </w:rPr>
  </w:style>
  <w:style w:type="character" w:customStyle="1" w:styleId="42">
    <w:name w:val="标题 4 字符"/>
    <w:basedOn w:val="a2"/>
    <w:link w:val="41"/>
    <w:rsid w:val="008E312B"/>
    <w:rPr>
      <w:rFonts w:ascii="Source Sans Pro" w:eastAsia="黑体" w:hAnsi="Source Sans Pro" w:cs="Arial"/>
      <w:noProof/>
      <w:sz w:val="11"/>
      <w:szCs w:val="15"/>
    </w:rPr>
  </w:style>
  <w:style w:type="character" w:customStyle="1" w:styleId="14">
    <w:name w:val="页脚 字符1"/>
    <w:basedOn w:val="a2"/>
    <w:uiPriority w:val="99"/>
    <w:semiHidden/>
    <w:rsid w:val="008E312B"/>
    <w:rPr>
      <w:rFonts w:ascii="Source Sans Pro Light" w:hAnsi="Source Sans Pro Light" w:cs="Arial"/>
      <w:noProof/>
      <w:sz w:val="18"/>
      <w:szCs w:val="18"/>
    </w:rPr>
  </w:style>
  <w:style w:type="character" w:customStyle="1" w:styleId="aa">
    <w:name w:val="文档结构图 字符"/>
    <w:basedOn w:val="a2"/>
    <w:link w:val="a9"/>
    <w:semiHidden/>
    <w:rsid w:val="008E312B"/>
    <w:rPr>
      <w:rFonts w:ascii="Source Sans Pro Light" w:hAnsi="Source Sans Pro Light" w:cs="Arial"/>
      <w:noProof/>
      <w:sz w:val="10"/>
      <w:szCs w:val="14"/>
      <w:shd w:val="clear" w:color="auto" w:fill="000080"/>
    </w:rPr>
  </w:style>
  <w:style w:type="character" w:customStyle="1" w:styleId="af1">
    <w:name w:val="批注主题 字符"/>
    <w:basedOn w:val="af"/>
    <w:link w:val="af0"/>
    <w:semiHidden/>
    <w:rsid w:val="008E312B"/>
    <w:rPr>
      <w:rFonts w:ascii="Source Sans Pro Light" w:hAnsi="Source Sans Pro Light" w:cs="Arial"/>
      <w:b/>
      <w:bCs/>
      <w:noProof/>
      <w:sz w:val="10"/>
      <w:szCs w:val="14"/>
    </w:rPr>
  </w:style>
  <w:style w:type="character" w:customStyle="1" w:styleId="af3">
    <w:name w:val="批注框文本 字符"/>
    <w:basedOn w:val="a2"/>
    <w:link w:val="af2"/>
    <w:semiHidden/>
    <w:rsid w:val="008E312B"/>
    <w:rPr>
      <w:rFonts w:ascii="Source Sans Pro Light" w:hAnsi="Source Sans Pro Light" w:cs="Arial"/>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53659">
      <w:bodyDiv w:val="1"/>
      <w:marLeft w:val="0"/>
      <w:marRight w:val="0"/>
      <w:marTop w:val="0"/>
      <w:marBottom w:val="0"/>
      <w:divBdr>
        <w:top w:val="none" w:sz="0" w:space="0" w:color="auto"/>
        <w:left w:val="none" w:sz="0" w:space="0" w:color="auto"/>
        <w:bottom w:val="none" w:sz="0" w:space="0" w:color="auto"/>
        <w:right w:val="none" w:sz="0" w:space="0" w:color="auto"/>
      </w:divBdr>
    </w:div>
    <w:div w:id="688415987">
      <w:bodyDiv w:val="1"/>
      <w:marLeft w:val="0"/>
      <w:marRight w:val="0"/>
      <w:marTop w:val="0"/>
      <w:marBottom w:val="0"/>
      <w:divBdr>
        <w:top w:val="none" w:sz="0" w:space="0" w:color="auto"/>
        <w:left w:val="none" w:sz="0" w:space="0" w:color="auto"/>
        <w:bottom w:val="none" w:sz="0" w:space="0" w:color="auto"/>
        <w:right w:val="none" w:sz="0" w:space="0" w:color="auto"/>
      </w:divBdr>
    </w:div>
    <w:div w:id="1249122669">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1992559976">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27D18-DEEF-45E9-BD4F-2BAB62AF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1</TotalTime>
  <Pages>3</Pages>
  <Words>1734</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5</cp:revision>
  <cp:lastPrinted>2025-04-22T07:06:00Z</cp:lastPrinted>
  <dcterms:created xsi:type="dcterms:W3CDTF">2026-02-05T06:48:00Z</dcterms:created>
  <dcterms:modified xsi:type="dcterms:W3CDTF">2026-06-22T03:26:00Z</dcterms:modified>
</cp:coreProperties>
</file>